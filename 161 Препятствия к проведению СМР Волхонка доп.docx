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7DDB" w14:textId="77777777" w:rsidR="00365545" w:rsidRPr="00365545" w:rsidRDefault="00365545" w:rsidP="00365545">
      <w:pPr>
        <w:spacing w:before="0"/>
        <w:ind w:firstLine="0"/>
        <w:rPr>
          <w:rFonts w:ascii="Times New Roman" w:eastAsia="Times New Roman" w:hAnsi="Times New Roman"/>
          <w:lang w:eastAsia="ru-RU"/>
        </w:rPr>
      </w:pPr>
    </w:p>
    <w:p w14:paraId="3E075E62" w14:textId="77777777" w:rsidR="007C2E69" w:rsidRDefault="007C2E69" w:rsidP="00D87426">
      <w:pPr>
        <w:spacing w:before="0"/>
        <w:ind w:left="567" w:firstLine="0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4FE59C42" w14:textId="29C1CEEE" w:rsidR="007C2E69" w:rsidRDefault="00946DE1" w:rsidP="00946DE1">
      <w:pPr>
        <w:widowControl w:val="0"/>
        <w:spacing w:before="0" w:after="240" w:line="276" w:lineRule="auto"/>
        <w:ind w:firstLine="720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>Между АО «МСУ-1</w:t>
      </w:r>
      <w:r w:rsidR="004D282C">
        <w:rPr>
          <w:rFonts w:ascii="Times New Roman" w:eastAsiaTheme="minorHAnsi" w:hAnsi="Times New Roman"/>
          <w:sz w:val="22"/>
          <w:szCs w:val="22"/>
          <w:lang w:eastAsia="en-US"/>
        </w:rPr>
        <w:t>»</w:t>
      </w: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 xml:space="preserve"> и ООО «ВЭЛЛДАН», заключен Договор</w:t>
      </w:r>
      <w:r w:rsidRPr="00946DE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>№ ППК-ЕЗ/Волх8/112/23_СП от 23.01.2026 г.  на выполнение полного комплекса работ по монтажу, пуско-наладке и сдаче наружных сетей связи (далее – Работы) на объекте капитального строительства: «Комплексная реконструкция, реставрация и приспособление зданий бывшей городской усадьбы XVIII-XIX вв. (г. Москва, ул. Волхонка, д. 8, строения 7, 8, 9, 10, 11) под музейно-административные здания» (далее - Объект)»</w:t>
      </w:r>
      <w:r>
        <w:rPr>
          <w:rFonts w:ascii="Times New Roman" w:eastAsiaTheme="minorHAnsi" w:hAnsi="Times New Roman"/>
          <w:sz w:val="22"/>
          <w:szCs w:val="22"/>
          <w:lang w:eastAsia="en-US"/>
        </w:rPr>
        <w:t xml:space="preserve"> и Договор </w:t>
      </w: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>№ № ППК-ЕЗ/МЗК/61/17 от 12.09.2025</w:t>
      </w:r>
      <w:r>
        <w:rPr>
          <w:rFonts w:ascii="Times New Roman" w:eastAsiaTheme="minorHAnsi" w:hAnsi="Times New Roman"/>
          <w:sz w:val="22"/>
          <w:szCs w:val="22"/>
          <w:lang w:eastAsia="en-US"/>
        </w:rPr>
        <w:t xml:space="preserve"> на </w:t>
      </w: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 xml:space="preserve"> выполнени</w:t>
      </w:r>
      <w:r>
        <w:rPr>
          <w:rFonts w:ascii="Times New Roman" w:eastAsiaTheme="minorHAnsi" w:hAnsi="Times New Roman"/>
          <w:sz w:val="22"/>
          <w:szCs w:val="22"/>
          <w:lang w:eastAsia="en-US"/>
        </w:rPr>
        <w:t>е</w:t>
      </w:r>
      <w:r w:rsidRPr="00946DE1">
        <w:rPr>
          <w:rFonts w:ascii="Times New Roman" w:eastAsiaTheme="minorHAnsi" w:hAnsi="Times New Roman"/>
          <w:sz w:val="22"/>
          <w:szCs w:val="22"/>
          <w:lang w:eastAsia="en-US"/>
        </w:rPr>
        <w:t xml:space="preserve"> полного комплекса работ по монтажу, пуско-наладке и сдаче наружных сетей связи на объекте капитального строительства: «Волхонка ул., д.8, музейно-административные здания», расположенному по адресу: г. Москва, ул. Волхонка, д.8, строения 7, 8, 9, 10, 11»</w:t>
      </w:r>
      <w:r>
        <w:rPr>
          <w:rFonts w:ascii="Times New Roman" w:eastAsiaTheme="minorHAnsi" w:hAnsi="Times New Roman"/>
          <w:sz w:val="22"/>
          <w:szCs w:val="22"/>
          <w:lang w:eastAsia="en-US"/>
        </w:rPr>
        <w:t>.</w:t>
      </w:r>
    </w:p>
    <w:p w14:paraId="7663436C" w14:textId="1033047C" w:rsidR="007C2E69" w:rsidRPr="004D282C" w:rsidRDefault="000E62AE" w:rsidP="004D282C">
      <w:pPr>
        <w:widowControl w:val="0"/>
        <w:spacing w:before="0" w:after="240" w:line="276" w:lineRule="auto"/>
        <w:ind w:firstLine="720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>
        <w:rPr>
          <w:rFonts w:ascii="Times New Roman" w:eastAsiaTheme="minorHAnsi" w:hAnsi="Times New Roman"/>
          <w:sz w:val="22"/>
          <w:szCs w:val="22"/>
          <w:lang w:eastAsia="en-US"/>
        </w:rPr>
        <w:t>Указанными Договорами предусмотрена реализация разделов РД №</w:t>
      </w:r>
      <w:r w:rsidRPr="000E62AE">
        <w:rPr>
          <w:rFonts w:ascii="Times New Roman" w:eastAsiaTheme="minorHAnsi" w:hAnsi="Times New Roman"/>
          <w:sz w:val="22"/>
          <w:szCs w:val="22"/>
          <w:lang w:eastAsia="en-US"/>
        </w:rPr>
        <w:t>111-23-ДРВЦ-Р-НСС</w:t>
      </w:r>
      <w:r>
        <w:rPr>
          <w:rFonts w:ascii="Times New Roman" w:eastAsiaTheme="minorHAnsi" w:hAnsi="Times New Roman"/>
          <w:sz w:val="22"/>
          <w:szCs w:val="22"/>
          <w:lang w:eastAsia="en-US"/>
        </w:rPr>
        <w:t xml:space="preserve">, </w:t>
      </w:r>
      <w:r w:rsidRPr="000E62AE">
        <w:rPr>
          <w:rFonts w:ascii="Times New Roman" w:eastAsiaTheme="minorHAnsi" w:hAnsi="Times New Roman"/>
          <w:sz w:val="22"/>
          <w:szCs w:val="22"/>
          <w:lang w:eastAsia="en-US"/>
        </w:rPr>
        <w:t>112_23-ВЛХ-Р-НСС</w:t>
      </w:r>
      <w:r>
        <w:rPr>
          <w:rFonts w:ascii="Times New Roman" w:eastAsiaTheme="minorHAnsi" w:hAnsi="Times New Roman"/>
          <w:sz w:val="22"/>
          <w:szCs w:val="22"/>
          <w:lang w:eastAsia="en-US"/>
        </w:rPr>
        <w:t>.</w:t>
      </w:r>
      <w:r w:rsidR="004D282C">
        <w:rPr>
          <w:rFonts w:ascii="Times New Roman" w:eastAsiaTheme="minorHAnsi" w:hAnsi="Times New Roman"/>
          <w:sz w:val="22"/>
          <w:szCs w:val="22"/>
          <w:lang w:eastAsia="en-US"/>
        </w:rPr>
        <w:t xml:space="preserve"> </w:t>
      </w:r>
      <w:r w:rsidR="00946DE1">
        <w:rPr>
          <w:rFonts w:ascii="Times New Roman" w:eastAsia="Times New Roman" w:hAnsi="Times New Roman"/>
          <w:color w:val="000000"/>
          <w:lang w:eastAsia="ru-RU"/>
        </w:rPr>
        <w:t xml:space="preserve">Строительно-монтажные работы по указанным Договорам взаимосвязаны, и на текущую дату имеются следующие проблемы по их реализации: </w:t>
      </w:r>
    </w:p>
    <w:p w14:paraId="3A752674" w14:textId="61D2929D" w:rsidR="009D54DD" w:rsidRDefault="00946DE1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Рабочей документацией </w:t>
      </w:r>
      <w:r w:rsidR="009D54DD" w:rsidRPr="004D282C">
        <w:rPr>
          <w:rFonts w:ascii="Times New Roman" w:eastAsia="Times New Roman" w:hAnsi="Times New Roman"/>
          <w:color w:val="000000"/>
          <w:lang w:eastAsia="ru-RU"/>
        </w:rPr>
        <w:t>№</w:t>
      </w:r>
      <w:r w:rsidR="004D282C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4D282C">
        <w:rPr>
          <w:rFonts w:ascii="Times New Roman" w:eastAsiaTheme="minorHAnsi" w:hAnsi="Times New Roman"/>
          <w:sz w:val="22"/>
          <w:szCs w:val="22"/>
          <w:lang w:eastAsia="en-US"/>
        </w:rPr>
        <w:t>112_23-ВЛХ-Р-НСС</w:t>
      </w:r>
      <w:r w:rsidR="004D282C">
        <w:rPr>
          <w:rFonts w:ascii="Times New Roman" w:eastAsiaTheme="minorHAnsi" w:hAnsi="Times New Roman"/>
          <w:sz w:val="22"/>
          <w:szCs w:val="22"/>
          <w:lang w:eastAsia="en-US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предусмотрено строительство участка телефонной канализации</w:t>
      </w:r>
      <w:r w:rsidR="009D54DD">
        <w:rPr>
          <w:rFonts w:ascii="Times New Roman" w:eastAsia="Times New Roman" w:hAnsi="Times New Roman"/>
          <w:color w:val="000000"/>
          <w:lang w:eastAsia="ru-RU"/>
        </w:rPr>
        <w:t>. Просим определить необходимость выполнения контрольно-геодезической съемки ГБУ «</w:t>
      </w:r>
      <w:proofErr w:type="spellStart"/>
      <w:r w:rsidR="009D54DD">
        <w:rPr>
          <w:rFonts w:ascii="Times New Roman" w:eastAsia="Times New Roman" w:hAnsi="Times New Roman"/>
          <w:color w:val="000000"/>
          <w:lang w:eastAsia="ru-RU"/>
        </w:rPr>
        <w:t>Мосгоргеотрест</w:t>
      </w:r>
      <w:proofErr w:type="spellEnd"/>
      <w:r w:rsidR="009D54DD">
        <w:rPr>
          <w:rFonts w:ascii="Times New Roman" w:eastAsia="Times New Roman" w:hAnsi="Times New Roman"/>
          <w:color w:val="000000"/>
          <w:lang w:eastAsia="ru-RU"/>
        </w:rPr>
        <w:t xml:space="preserve">». В случае ее необходимости просим заключить Договор на контрольно-геодезическую съемку и направить в наш адрес номер договора, код для вызова КГС, и контактное лицо для взаимодействия по указанному вопросу. </w:t>
      </w:r>
    </w:p>
    <w:p w14:paraId="1F4C0EAE" w14:textId="23709F0C" w:rsidR="003D7CA2" w:rsidRDefault="003D7CA2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Руководство музея в лице начальника отдела слабых токов Григория Репина запретило производить работы в здании музея Волхонка 12 в рабочие часы музея. Т.е. работать можно до 11 часов утра и по понедельникам, что увеличивает время на прокладку лотков и кабелей примерно в 4 раза.</w:t>
      </w:r>
    </w:p>
    <w:p w14:paraId="32924DDA" w14:textId="10694482" w:rsidR="003D7CA2" w:rsidRDefault="00B35751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В </w:t>
      </w:r>
      <w:r w:rsidRPr="004D282C">
        <w:rPr>
          <w:rFonts w:ascii="Times New Roman" w:eastAsia="Times New Roman" w:hAnsi="Times New Roman"/>
          <w:color w:val="000000"/>
          <w:lang w:eastAsia="ru-RU"/>
        </w:rPr>
        <w:t>последней РД</w:t>
      </w:r>
      <w:r w:rsidR="000E62AE" w:rsidRPr="004D282C">
        <w:rPr>
          <w:rFonts w:ascii="Times New Roman" w:eastAsia="Times New Roman" w:hAnsi="Times New Roman"/>
          <w:color w:val="000000"/>
          <w:lang w:eastAsia="ru-RU"/>
        </w:rPr>
        <w:t xml:space="preserve"> №</w:t>
      </w:r>
      <w:r w:rsidR="004D282C" w:rsidRPr="004D282C">
        <w:rPr>
          <w:rFonts w:ascii="Times New Roman" w:eastAsiaTheme="minorHAnsi" w:hAnsi="Times New Roman"/>
          <w:sz w:val="22"/>
          <w:szCs w:val="22"/>
          <w:lang w:eastAsia="en-US"/>
        </w:rPr>
        <w:t>112_23-ВЛХ-Р-НСС</w:t>
      </w:r>
      <w:r w:rsidR="000E62AE" w:rsidRPr="004D282C">
        <w:rPr>
          <w:rFonts w:ascii="Times New Roman" w:eastAsia="Times New Roman" w:hAnsi="Times New Roman"/>
          <w:color w:val="000000"/>
          <w:lang w:eastAsia="ru-RU"/>
        </w:rPr>
        <w:t>, утвержденной</w:t>
      </w:r>
      <w:r w:rsidR="000E62AE">
        <w:rPr>
          <w:rFonts w:ascii="Times New Roman" w:eastAsia="Times New Roman" w:hAnsi="Times New Roman"/>
          <w:color w:val="000000"/>
          <w:lang w:eastAsia="ru-RU"/>
        </w:rPr>
        <w:t xml:space="preserve"> «В производство работ» </w:t>
      </w:r>
      <w:r>
        <w:rPr>
          <w:rFonts w:ascii="Times New Roman" w:eastAsia="Times New Roman" w:hAnsi="Times New Roman"/>
          <w:color w:val="000000"/>
          <w:lang w:eastAsia="ru-RU"/>
        </w:rPr>
        <w:t>значительно увеличились объёмы работ в сравнении с той РД, по которой заключался договор. Необходимо Дополнительное Соглашение на увеличение объёмов работ.</w:t>
      </w:r>
    </w:p>
    <w:p w14:paraId="3328CFB9" w14:textId="6E4F28EF" w:rsidR="00B35751" w:rsidRDefault="00B35751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В местах соединения коллектора с зданием музея Волхонка 12 и с ДРВЦ проектная информация недостаточна и требует дополнительных затрат на обследования и </w:t>
      </w:r>
      <w:proofErr w:type="spellStart"/>
      <w:r>
        <w:rPr>
          <w:rFonts w:ascii="Times New Roman" w:eastAsia="Times New Roman" w:hAnsi="Times New Roman"/>
          <w:color w:val="000000"/>
          <w:lang w:eastAsia="ru-RU"/>
        </w:rPr>
        <w:t>шурфление</w:t>
      </w:r>
      <w:proofErr w:type="spellEnd"/>
      <w:r>
        <w:rPr>
          <w:rFonts w:ascii="Times New Roman" w:eastAsia="Times New Roman" w:hAnsi="Times New Roman"/>
          <w:color w:val="000000"/>
          <w:lang w:eastAsia="ru-RU"/>
        </w:rPr>
        <w:t xml:space="preserve"> существующих коммуникаций.</w:t>
      </w:r>
    </w:p>
    <w:p w14:paraId="361E5348" w14:textId="15FA0074" w:rsidR="00B35751" w:rsidRPr="004D0B89" w:rsidRDefault="00B35751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По </w:t>
      </w:r>
      <w:r w:rsidR="00B757AE" w:rsidRPr="00B757AE">
        <w:rPr>
          <w:rFonts w:ascii="Times New Roman" w:eastAsia="Times New Roman" w:hAnsi="Times New Roman"/>
          <w:color w:val="000000"/>
          <w:lang w:eastAsia="ru-RU"/>
        </w:rPr>
        <w:t xml:space="preserve">информации от ведущего инженера </w:t>
      </w:r>
      <w:r w:rsidR="00B757AE" w:rsidRPr="00B757AE">
        <w:rPr>
          <w:rFonts w:ascii="Times New Roman" w:hAnsi="Times New Roman"/>
          <w:color w:val="000000"/>
          <w:shd w:val="clear" w:color="auto" w:fill="FFFFFF"/>
        </w:rPr>
        <w:t xml:space="preserve">СС и ЭОМ </w:t>
      </w:r>
      <w:r w:rsidR="00B757AE">
        <w:rPr>
          <w:rFonts w:ascii="Times New Roman" w:hAnsi="Times New Roman"/>
          <w:color w:val="000000"/>
          <w:shd w:val="clear" w:color="auto" w:fill="FFFFFF"/>
        </w:rPr>
        <w:t xml:space="preserve">МСУ-1 </w:t>
      </w:r>
      <w:proofErr w:type="spellStart"/>
      <w:r w:rsidR="00B757AE">
        <w:rPr>
          <w:rFonts w:ascii="Times New Roman" w:hAnsi="Times New Roman"/>
          <w:color w:val="000000"/>
          <w:shd w:val="clear" w:color="auto" w:fill="FFFFFF"/>
        </w:rPr>
        <w:t>Садовчука</w:t>
      </w:r>
      <w:proofErr w:type="spellEnd"/>
      <w:r w:rsidR="00B757AE">
        <w:rPr>
          <w:rFonts w:ascii="Times New Roman" w:hAnsi="Times New Roman"/>
          <w:color w:val="000000"/>
          <w:shd w:val="clear" w:color="auto" w:fill="FFFFFF"/>
        </w:rPr>
        <w:t xml:space="preserve"> Олега Михайловича часть работ в </w:t>
      </w:r>
      <w:r w:rsidR="000E62AE">
        <w:rPr>
          <w:rFonts w:ascii="Times New Roman" w:hAnsi="Times New Roman"/>
          <w:color w:val="000000"/>
          <w:shd w:val="clear" w:color="auto" w:fill="FFFFFF"/>
        </w:rPr>
        <w:t>части СМР по адресам:</w:t>
      </w:r>
      <w:r w:rsidR="00B757AE">
        <w:rPr>
          <w:rFonts w:ascii="Times New Roman" w:hAnsi="Times New Roman"/>
          <w:color w:val="000000"/>
          <w:shd w:val="clear" w:color="auto" w:fill="FFFFFF"/>
        </w:rPr>
        <w:t xml:space="preserve"> ул. Волхонка д. 8, стр. 9, стр. 10 будут изъяты из наших объёмов. Просьба в таком случае </w:t>
      </w:r>
      <w:r w:rsidR="001E041E">
        <w:rPr>
          <w:rFonts w:ascii="Times New Roman" w:hAnsi="Times New Roman"/>
          <w:color w:val="000000"/>
          <w:shd w:val="clear" w:color="auto" w:fill="FFFFFF"/>
        </w:rPr>
        <w:t>актуализировать</w:t>
      </w:r>
      <w:r w:rsidR="00B757AE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="004D0B89">
        <w:rPr>
          <w:rFonts w:ascii="Times New Roman" w:hAnsi="Times New Roman"/>
          <w:color w:val="000000"/>
          <w:shd w:val="clear" w:color="auto" w:fill="FFFFFF"/>
        </w:rPr>
        <w:t>РД.</w:t>
      </w:r>
    </w:p>
    <w:p w14:paraId="533E094C" w14:textId="72439234" w:rsidR="004D0B89" w:rsidRPr="007A0A7A" w:rsidRDefault="001E041E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Спецификация</w:t>
      </w:r>
      <w:r w:rsidR="007A0A7A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0E62AE">
        <w:rPr>
          <w:rFonts w:ascii="Times New Roman" w:eastAsia="Times New Roman" w:hAnsi="Times New Roman"/>
          <w:color w:val="000000"/>
          <w:lang w:eastAsia="ru-RU"/>
        </w:rPr>
        <w:t xml:space="preserve">раздела </w:t>
      </w:r>
      <w:r w:rsidR="000E62AE" w:rsidRPr="004D282C">
        <w:rPr>
          <w:rFonts w:ascii="Times New Roman" w:eastAsia="Times New Roman" w:hAnsi="Times New Roman"/>
          <w:color w:val="000000"/>
          <w:lang w:eastAsia="ru-RU"/>
        </w:rPr>
        <w:t xml:space="preserve">РД </w:t>
      </w:r>
      <w:r w:rsidR="004D282C" w:rsidRPr="004D282C">
        <w:rPr>
          <w:rFonts w:ascii="Times New Roman" w:eastAsiaTheme="minorHAnsi" w:hAnsi="Times New Roman"/>
          <w:sz w:val="22"/>
          <w:szCs w:val="22"/>
          <w:lang w:eastAsia="en-US"/>
        </w:rPr>
        <w:t>112_23-ВЛХ-Р-НСС</w:t>
      </w:r>
      <w:r w:rsidR="004D282C" w:rsidRPr="004D282C">
        <w:rPr>
          <w:rFonts w:ascii="Times New Roman" w:eastAsiaTheme="minorHAnsi" w:hAnsi="Times New Roman"/>
          <w:sz w:val="22"/>
          <w:szCs w:val="22"/>
          <w:lang w:eastAsia="en-US"/>
        </w:rPr>
        <w:t xml:space="preserve"> </w:t>
      </w:r>
      <w:r w:rsidR="007A0A7A" w:rsidRPr="004D282C">
        <w:rPr>
          <w:rFonts w:ascii="Times New Roman" w:eastAsia="Times New Roman" w:hAnsi="Times New Roman"/>
          <w:color w:val="000000"/>
          <w:lang w:eastAsia="ru-RU"/>
        </w:rPr>
        <w:t>не</w:t>
      </w:r>
      <w:r w:rsidR="007A0A7A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0E62AE">
        <w:rPr>
          <w:rFonts w:ascii="Times New Roman" w:eastAsia="Times New Roman" w:hAnsi="Times New Roman"/>
          <w:color w:val="000000"/>
          <w:lang w:eastAsia="ru-RU"/>
        </w:rPr>
        <w:t>соответствует рабочим чертежам</w:t>
      </w:r>
      <w:r w:rsidR="007A0A7A">
        <w:rPr>
          <w:rFonts w:ascii="Times New Roman" w:eastAsia="Times New Roman" w:hAnsi="Times New Roman"/>
          <w:color w:val="000000"/>
          <w:lang w:eastAsia="ru-RU"/>
        </w:rPr>
        <w:t xml:space="preserve">. Основной целью проекта является прокладка кабелей. В пояснительной записке перечислено 15 кабелей, в структурной схеме их 9, а в спецификации – 3. </w:t>
      </w:r>
    </w:p>
    <w:p w14:paraId="6163BFC1" w14:textId="01E9DD8A" w:rsidR="000E62AE" w:rsidRDefault="007A0A7A" w:rsidP="003D7CA2">
      <w:pPr>
        <w:pStyle w:val="ac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В местах примыкания кабельной канализации к зданию ДРВЦ </w:t>
      </w:r>
      <w:r w:rsidR="002C1CB9">
        <w:rPr>
          <w:rFonts w:ascii="Times New Roman" w:eastAsia="Times New Roman" w:hAnsi="Times New Roman"/>
          <w:color w:val="000000"/>
          <w:lang w:eastAsia="ru-RU"/>
        </w:rPr>
        <w:t xml:space="preserve">работы осложнены наличием </w:t>
      </w:r>
      <w:r w:rsidR="007A1526">
        <w:rPr>
          <w:rFonts w:ascii="Times New Roman" w:eastAsia="Times New Roman" w:hAnsi="Times New Roman"/>
          <w:color w:val="000000"/>
          <w:lang w:eastAsia="ru-RU"/>
        </w:rPr>
        <w:t xml:space="preserve">строительных </w:t>
      </w:r>
      <w:r w:rsidR="002C1CB9">
        <w:rPr>
          <w:rFonts w:ascii="Times New Roman" w:eastAsia="Times New Roman" w:hAnsi="Times New Roman"/>
          <w:color w:val="000000"/>
          <w:lang w:eastAsia="ru-RU"/>
        </w:rPr>
        <w:t xml:space="preserve">лесов. </w:t>
      </w:r>
      <w:r w:rsidR="000E62AE">
        <w:rPr>
          <w:rFonts w:ascii="Times New Roman" w:eastAsia="Times New Roman" w:hAnsi="Times New Roman"/>
          <w:color w:val="000000"/>
          <w:lang w:eastAsia="ru-RU"/>
        </w:rPr>
        <w:t xml:space="preserve">Работы на данном участке приостановлены в связи с требованиями безопасного производства работ. Просим указать сроки демонтажа строительных лесов и предоставления фронта работ. </w:t>
      </w:r>
    </w:p>
    <w:p w14:paraId="490CA905" w14:textId="77777777" w:rsidR="000E62AE" w:rsidRDefault="000E62AE" w:rsidP="000E62AE">
      <w:pPr>
        <w:pStyle w:val="ac"/>
        <w:spacing w:before="0"/>
        <w:ind w:left="927" w:firstLine="0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5D87FB6D" w14:textId="103FCAB0" w:rsidR="007A0A7A" w:rsidRPr="00B757AE" w:rsidRDefault="000E62AE" w:rsidP="000E62AE">
      <w:pPr>
        <w:pStyle w:val="ac"/>
        <w:spacing w:before="0"/>
        <w:ind w:left="927" w:firstLine="0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Просим уточнить информацию по п. 5 и указать контакты ответственного лица</w:t>
      </w:r>
      <w:r w:rsidR="002A0288">
        <w:rPr>
          <w:rFonts w:ascii="Times New Roman" w:eastAsia="Times New Roman" w:hAnsi="Times New Roman"/>
          <w:color w:val="000000"/>
          <w:lang w:eastAsia="ru-RU"/>
        </w:rPr>
        <w:t xml:space="preserve">, уполномоченного </w:t>
      </w:r>
      <w:r>
        <w:rPr>
          <w:rFonts w:ascii="Times New Roman" w:eastAsia="Times New Roman" w:hAnsi="Times New Roman"/>
          <w:color w:val="000000"/>
          <w:lang w:eastAsia="ru-RU"/>
        </w:rPr>
        <w:t xml:space="preserve">для подписания акта разграничения </w:t>
      </w:r>
      <w:r w:rsidR="002A0288">
        <w:rPr>
          <w:rFonts w:ascii="Times New Roman" w:eastAsia="Times New Roman" w:hAnsi="Times New Roman"/>
          <w:color w:val="000000"/>
          <w:lang w:eastAsia="ru-RU"/>
        </w:rPr>
        <w:t xml:space="preserve">и корректировки объемов работ. 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</w:p>
    <w:p w14:paraId="1E4DCAD1" w14:textId="0F166AE0" w:rsidR="00365545" w:rsidRPr="00365545" w:rsidRDefault="00365545" w:rsidP="00365545">
      <w:pPr>
        <w:spacing w:before="0"/>
        <w:ind w:left="567"/>
        <w:jc w:val="both"/>
        <w:rPr>
          <w:rFonts w:ascii="Times New Roman" w:eastAsia="Times New Roman" w:hAnsi="Times New Roman"/>
          <w:lang w:eastAsia="ru-RU"/>
        </w:rPr>
      </w:pPr>
    </w:p>
    <w:p w14:paraId="296A6AB3" w14:textId="61E20ED1" w:rsidR="00365545" w:rsidRPr="00365545" w:rsidRDefault="00765BE7" w:rsidP="00365545">
      <w:pPr>
        <w:spacing w:before="0" w:after="240"/>
        <w:ind w:firstLine="0"/>
        <w:rPr>
          <w:rFonts w:ascii="Times New Roman" w:eastAsia="Times New Roman" w:hAnsi="Times New Roman"/>
          <w:lang w:eastAsia="ru-RU"/>
        </w:rPr>
      </w:pPr>
      <w:r w:rsidRPr="00316AB8"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61312" behindDoc="0" locked="0" layoutInCell="1" allowOverlap="1" wp14:anchorId="7A140787" wp14:editId="21183EF3">
            <wp:simplePos x="0" y="0"/>
            <wp:positionH relativeFrom="column">
              <wp:posOffset>4171950</wp:posOffset>
            </wp:positionH>
            <wp:positionV relativeFrom="paragraph">
              <wp:posOffset>589915</wp:posOffset>
            </wp:positionV>
            <wp:extent cx="1085850" cy="565150"/>
            <wp:effectExtent l="0" t="0" r="0" b="6350"/>
            <wp:wrapNone/>
            <wp:docPr id="1913432761" name="Рисунок 3" descr="Изображение выглядит как насекомо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зображение выглядит как насекомо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6AB8"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6EB83102" wp14:editId="156ABDDD">
            <wp:simplePos x="0" y="0"/>
            <wp:positionH relativeFrom="column">
              <wp:posOffset>2600325</wp:posOffset>
            </wp:positionH>
            <wp:positionV relativeFrom="paragraph">
              <wp:posOffset>260985</wp:posOffset>
            </wp:positionV>
            <wp:extent cx="1409700" cy="1409700"/>
            <wp:effectExtent l="0" t="0" r="0" b="0"/>
            <wp:wrapNone/>
            <wp:docPr id="1453021733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545" w:rsidRPr="00365545">
        <w:rPr>
          <w:rFonts w:ascii="Times New Roman" w:eastAsia="Times New Roman" w:hAnsi="Times New Roman"/>
          <w:lang w:eastAsia="ru-RU"/>
        </w:rPr>
        <w:br/>
      </w:r>
      <w:r w:rsidR="00365545" w:rsidRPr="00365545">
        <w:rPr>
          <w:rFonts w:ascii="Times New Roman" w:eastAsia="Times New Roman" w:hAnsi="Times New Roman"/>
          <w:lang w:eastAsia="ru-RU"/>
        </w:rPr>
        <w:br/>
      </w:r>
    </w:p>
    <w:p w14:paraId="728C2666" w14:textId="022AAB60" w:rsidR="00365545" w:rsidRPr="00365545" w:rsidRDefault="00365545" w:rsidP="00365545">
      <w:pPr>
        <w:spacing w:before="0"/>
        <w:ind w:left="567"/>
        <w:rPr>
          <w:rFonts w:ascii="Times New Roman" w:eastAsia="Times New Roman" w:hAnsi="Times New Roman"/>
          <w:lang w:eastAsia="ru-RU"/>
        </w:rPr>
      </w:pPr>
      <w:r w:rsidRPr="00365545">
        <w:rPr>
          <w:rFonts w:ascii="Times New Roman" w:eastAsia="Times New Roman" w:hAnsi="Times New Roman"/>
          <w:color w:val="000000"/>
          <w:lang w:eastAsia="ru-RU"/>
        </w:rPr>
        <w:t xml:space="preserve">Генеральный директор </w:t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</w:r>
      <w:r w:rsidRPr="00365545">
        <w:rPr>
          <w:rFonts w:ascii="Times New Roman" w:eastAsia="Times New Roman" w:hAnsi="Times New Roman"/>
          <w:color w:val="000000"/>
          <w:lang w:eastAsia="ru-RU"/>
        </w:rPr>
        <w:tab/>
        <w:t>А.С. Калачев</w:t>
      </w:r>
    </w:p>
    <w:p w14:paraId="05A9FAF0" w14:textId="7270DCCB" w:rsidR="00365545" w:rsidRPr="00365545" w:rsidRDefault="00365545" w:rsidP="00365545">
      <w:pPr>
        <w:spacing w:before="0" w:after="240"/>
        <w:ind w:firstLine="0"/>
        <w:rPr>
          <w:rFonts w:ascii="Times New Roman" w:eastAsia="Times New Roman" w:hAnsi="Times New Roman"/>
          <w:lang w:eastAsia="ru-RU"/>
        </w:rPr>
      </w:pPr>
      <w:r w:rsidRPr="00365545">
        <w:rPr>
          <w:rFonts w:ascii="Times New Roman" w:eastAsia="Times New Roman" w:hAnsi="Times New Roman"/>
          <w:lang w:eastAsia="ru-RU"/>
        </w:rPr>
        <w:br/>
      </w:r>
      <w:r w:rsidRPr="00365545">
        <w:rPr>
          <w:rFonts w:ascii="Times New Roman" w:eastAsia="Times New Roman" w:hAnsi="Times New Roman"/>
          <w:lang w:eastAsia="ru-RU"/>
        </w:rPr>
        <w:br/>
      </w:r>
      <w:r w:rsidRPr="00365545">
        <w:rPr>
          <w:rFonts w:ascii="Times New Roman" w:eastAsia="Times New Roman" w:hAnsi="Times New Roman"/>
          <w:lang w:eastAsia="ru-RU"/>
        </w:rPr>
        <w:br/>
      </w:r>
      <w:r w:rsidRPr="00365545">
        <w:rPr>
          <w:rFonts w:ascii="Times New Roman" w:eastAsia="Times New Roman" w:hAnsi="Times New Roman"/>
          <w:lang w:eastAsia="ru-RU"/>
        </w:rPr>
        <w:br/>
      </w:r>
    </w:p>
    <w:p w14:paraId="650C819B" w14:textId="384FA10C" w:rsidR="00365545" w:rsidRPr="00365545" w:rsidRDefault="00365545" w:rsidP="00365545">
      <w:pPr>
        <w:spacing w:before="0"/>
        <w:ind w:firstLine="0"/>
        <w:rPr>
          <w:rFonts w:ascii="Times New Roman" w:eastAsia="Times New Roman" w:hAnsi="Times New Roman"/>
          <w:lang w:eastAsia="ru-RU"/>
        </w:rPr>
      </w:pPr>
      <w:r w:rsidRPr="00365545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                    Исп. </w:t>
      </w:r>
      <w:r w:rsidR="00765BE7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Кулешов Д.Д.</w:t>
      </w:r>
      <w:r w:rsidR="00765BE7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br/>
      </w:r>
      <w:r w:rsidR="00765BE7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 xml:space="preserve">      +79651677713</w:t>
      </w:r>
    </w:p>
    <w:p w14:paraId="6FC2B1D4" w14:textId="77777777" w:rsidR="006642F6" w:rsidRPr="00765BE7" w:rsidRDefault="006642F6">
      <w:pPr>
        <w:ind w:firstLine="0"/>
        <w:rPr>
          <w:lang w:val="en-US"/>
        </w:rPr>
      </w:pPr>
    </w:p>
    <w:sectPr w:rsidR="006642F6" w:rsidRPr="00765BE7" w:rsidSect="00444A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14" w:right="567" w:bottom="567" w:left="1134" w:header="227" w:footer="113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4AEBB" w14:textId="77777777" w:rsidR="001127CE" w:rsidRDefault="001127CE">
      <w:pPr>
        <w:spacing w:before="0"/>
      </w:pPr>
      <w:r>
        <w:separator/>
      </w:r>
    </w:p>
  </w:endnote>
  <w:endnote w:type="continuationSeparator" w:id="0">
    <w:p w14:paraId="51D6F20E" w14:textId="77777777" w:rsidR="001127CE" w:rsidRDefault="001127C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Thin">
    <w:altName w:val="Calibri"/>
    <w:charset w:val="CC"/>
    <w:family w:val="auto"/>
    <w:pitch w:val="variable"/>
    <w:sig w:usb0="A00002FF" w:usb1="4000206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9758432-08E7-44C1-BEEC-1E9743A6874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450E9652-3827-4F1A-A384-E8851730689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EEA6B1D9-3AF5-470A-B999-43EAAF9BAD84}"/>
    <w:embedItalic r:id="rId4" w:fontKey="{9F5948D2-B825-42F4-B35A-90ADAACB4DD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6031961-C503-47F6-A336-4C83E40B85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0F62A" w14:textId="77777777" w:rsidR="006642F6" w:rsidRDefault="006642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1B7AE" w14:textId="77777777" w:rsidR="006642F6" w:rsidRPr="007417CF" w:rsidRDefault="006642F6" w:rsidP="007417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3518"/>
      </w:tabs>
      <w:jc w:val="center"/>
      <w:rPr>
        <w:rFonts w:eastAsia="Calibri" w:cs="Calibri"/>
        <w:color w:val="4F81BD"/>
        <w:sz w:val="22"/>
        <w:szCs w:val="22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A0AAF" w14:textId="77777777" w:rsidR="006642F6" w:rsidRPr="00EB0F92" w:rsidRDefault="006642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Calibri" w:cs="Calibri"/>
        <w:color w:val="4F81B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BBD40" w14:textId="77777777" w:rsidR="001127CE" w:rsidRDefault="001127CE">
      <w:pPr>
        <w:spacing w:before="0"/>
      </w:pPr>
      <w:r>
        <w:separator/>
      </w:r>
    </w:p>
  </w:footnote>
  <w:footnote w:type="continuationSeparator" w:id="0">
    <w:p w14:paraId="53B324E6" w14:textId="77777777" w:rsidR="001127CE" w:rsidRDefault="001127C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C2B07" w14:textId="77777777" w:rsidR="006642F6" w:rsidRDefault="006642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BF288" w14:textId="77777777" w:rsidR="00444AC9" w:rsidRDefault="00444AC9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ind w:firstLine="0"/>
      <w:rPr>
        <w:b/>
        <w:sz w:val="22"/>
        <w:szCs w:val="22"/>
        <w:lang w:val="en-US"/>
      </w:rPr>
    </w:pPr>
  </w:p>
  <w:p w14:paraId="24D441CC" w14:textId="77777777" w:rsidR="006642F6" w:rsidRDefault="00B46C91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ind w:firstLine="0"/>
      <w:rPr>
        <w:b/>
        <w:sz w:val="22"/>
        <w:szCs w:val="22"/>
      </w:rPr>
    </w:pPr>
    <w:r w:rsidRPr="00EB0F92">
      <w:rPr>
        <w:noProof/>
        <w:color w:val="000000"/>
        <w:lang w:eastAsia="ru-RU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54A2464" wp14:editId="2862DB7C">
              <wp:simplePos x="0" y="0"/>
              <wp:positionH relativeFrom="column">
                <wp:posOffset>4132580</wp:posOffset>
              </wp:positionH>
              <wp:positionV relativeFrom="paragraph">
                <wp:posOffset>-47625</wp:posOffset>
              </wp:positionV>
              <wp:extent cx="2315210" cy="654685"/>
              <wp:effectExtent l="0" t="0" r="27940" b="12065"/>
              <wp:wrapNone/>
              <wp:docPr id="1715739499" name="Group 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5210" cy="654685"/>
                        <a:chOff x="0" y="0"/>
                        <a:chExt cx="2315465" cy="654714"/>
                      </a:xfrm>
                    </wpg:grpSpPr>
                    <wps:wsp>
                      <wps:cNvPr id="69172496" name="Shape 1000"/>
                      <wps:cNvSpPr/>
                      <wps:spPr>
                        <a:xfrm>
                          <a:off x="11977" y="26566"/>
                          <a:ext cx="273749" cy="53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3749" h="53289">
                              <a:moveTo>
                                <a:pt x="0" y="0"/>
                              </a:moveTo>
                              <a:lnTo>
                                <a:pt x="273749" y="0"/>
                              </a:lnTo>
                              <a:lnTo>
                                <a:pt x="273749" y="53289"/>
                              </a:lnTo>
                              <a:lnTo>
                                <a:pt x="0" y="53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687441" name="Shape 1001"/>
                      <wps:cNvSpPr/>
                      <wps:spPr>
                        <a:xfrm>
                          <a:off x="11977" y="133792"/>
                          <a:ext cx="273749" cy="53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3749" h="53289">
                              <a:moveTo>
                                <a:pt x="0" y="0"/>
                              </a:moveTo>
                              <a:lnTo>
                                <a:pt x="273749" y="0"/>
                              </a:lnTo>
                              <a:lnTo>
                                <a:pt x="273749" y="53289"/>
                              </a:lnTo>
                              <a:lnTo>
                                <a:pt x="0" y="53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45755" name="Shape 1002"/>
                      <wps:cNvSpPr/>
                      <wps:spPr>
                        <a:xfrm>
                          <a:off x="11977" y="241018"/>
                          <a:ext cx="273749" cy="53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3749" h="53289">
                              <a:moveTo>
                                <a:pt x="0" y="0"/>
                              </a:moveTo>
                              <a:lnTo>
                                <a:pt x="273749" y="0"/>
                              </a:lnTo>
                              <a:lnTo>
                                <a:pt x="273749" y="53289"/>
                              </a:lnTo>
                              <a:lnTo>
                                <a:pt x="0" y="532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740595" name="Shape 1003"/>
                      <wps:cNvSpPr/>
                      <wps:spPr>
                        <a:xfrm>
                          <a:off x="168657" y="133525"/>
                          <a:ext cx="38938" cy="1597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38" h="159791">
                              <a:moveTo>
                                <a:pt x="0" y="0"/>
                              </a:moveTo>
                              <a:lnTo>
                                <a:pt x="38938" y="0"/>
                              </a:lnTo>
                              <a:lnTo>
                                <a:pt x="38938" y="159791"/>
                              </a:lnTo>
                              <a:lnTo>
                                <a:pt x="0" y="1597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455737" name="Shape 1004"/>
                      <wps:cNvSpPr/>
                      <wps:spPr>
                        <a:xfrm>
                          <a:off x="90317" y="133525"/>
                          <a:ext cx="38938" cy="1597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38" h="159791">
                              <a:moveTo>
                                <a:pt x="0" y="0"/>
                              </a:moveTo>
                              <a:lnTo>
                                <a:pt x="38938" y="0"/>
                              </a:lnTo>
                              <a:lnTo>
                                <a:pt x="38938" y="159791"/>
                              </a:lnTo>
                              <a:lnTo>
                                <a:pt x="0" y="1597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8012993" name="Shape 1005"/>
                      <wps:cNvSpPr/>
                      <wps:spPr>
                        <a:xfrm>
                          <a:off x="11977" y="133525"/>
                          <a:ext cx="38938" cy="1597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38" h="159791">
                              <a:moveTo>
                                <a:pt x="0" y="0"/>
                              </a:moveTo>
                              <a:lnTo>
                                <a:pt x="38938" y="0"/>
                              </a:lnTo>
                              <a:lnTo>
                                <a:pt x="38938" y="159791"/>
                              </a:lnTo>
                              <a:lnTo>
                                <a:pt x="0" y="1597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62555" name="Shape 12"/>
                      <wps:cNvSpPr/>
                      <wps:spPr>
                        <a:xfrm>
                          <a:off x="326927" y="418905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426386" name="Shape 13"/>
                      <wps:cNvSpPr/>
                      <wps:spPr>
                        <a:xfrm>
                          <a:off x="397954" y="418905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7235628" name="Shape 14"/>
                      <wps:cNvSpPr/>
                      <wps:spPr>
                        <a:xfrm>
                          <a:off x="326927" y="486972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21775" name="Shape 15"/>
                      <wps:cNvSpPr/>
                      <wps:spPr>
                        <a:xfrm>
                          <a:off x="397954" y="486972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9097549" name="Shape 16"/>
                      <wps:cNvSpPr/>
                      <wps:spPr>
                        <a:xfrm>
                          <a:off x="406832" y="555038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4808702" name="Shape 17"/>
                      <wps:cNvSpPr/>
                      <wps:spPr>
                        <a:xfrm>
                          <a:off x="477859" y="555038"/>
                          <a:ext cx="71730" cy="717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29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4"/>
                              </a:cubicBezTo>
                              <a:cubicBezTo>
                                <a:pt x="71730" y="55676"/>
                                <a:pt x="55677" y="71729"/>
                                <a:pt x="35865" y="71729"/>
                              </a:cubicBezTo>
                              <a:cubicBezTo>
                                <a:pt x="16053" y="71729"/>
                                <a:pt x="0" y="55676"/>
                                <a:pt x="0" y="35864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66571" name="Shape 18"/>
                      <wps:cNvSpPr/>
                      <wps:spPr>
                        <a:xfrm>
                          <a:off x="326925" y="350840"/>
                          <a:ext cx="71730" cy="71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30" h="71730">
                              <a:moveTo>
                                <a:pt x="35865" y="0"/>
                              </a:moveTo>
                              <a:cubicBezTo>
                                <a:pt x="55677" y="0"/>
                                <a:pt x="71730" y="16053"/>
                                <a:pt x="71730" y="35865"/>
                              </a:cubicBezTo>
                              <a:cubicBezTo>
                                <a:pt x="71730" y="55677"/>
                                <a:pt x="55677" y="71730"/>
                                <a:pt x="35865" y="71730"/>
                              </a:cubicBezTo>
                              <a:cubicBezTo>
                                <a:pt x="16053" y="71730"/>
                                <a:pt x="0" y="55677"/>
                                <a:pt x="0" y="35865"/>
                              </a:cubicBezTo>
                              <a:cubicBezTo>
                                <a:pt x="0" y="16053"/>
                                <a:pt x="16053" y="0"/>
                                <a:pt x="358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6438847" name="Shape 19"/>
                      <wps:cNvSpPr/>
                      <wps:spPr>
                        <a:xfrm>
                          <a:off x="615297" y="28925"/>
                          <a:ext cx="223139" cy="223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139" h="223138">
                              <a:moveTo>
                                <a:pt x="111570" y="0"/>
                              </a:moveTo>
                              <a:cubicBezTo>
                                <a:pt x="173190" y="0"/>
                                <a:pt x="223139" y="49949"/>
                                <a:pt x="223139" y="111569"/>
                              </a:cubicBezTo>
                              <a:cubicBezTo>
                                <a:pt x="223139" y="173189"/>
                                <a:pt x="173190" y="223138"/>
                                <a:pt x="111570" y="223138"/>
                              </a:cubicBezTo>
                              <a:cubicBezTo>
                                <a:pt x="49962" y="223138"/>
                                <a:pt x="0" y="173189"/>
                                <a:pt x="0" y="111569"/>
                              </a:cubicBezTo>
                              <a:cubicBezTo>
                                <a:pt x="0" y="49949"/>
                                <a:pt x="49962" y="0"/>
                                <a:pt x="11157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4005013" name="Shape 21"/>
                      <wps:cNvSpPr/>
                      <wps:spPr>
                        <a:xfrm>
                          <a:off x="1849938" y="408188"/>
                          <a:ext cx="69316" cy="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6" h="6997">
                              <a:moveTo>
                                <a:pt x="34655" y="0"/>
                              </a:moveTo>
                              <a:lnTo>
                                <a:pt x="69316" y="6997"/>
                              </a:lnTo>
                              <a:lnTo>
                                <a:pt x="0" y="6997"/>
                              </a:lnTo>
                              <a:lnTo>
                                <a:pt x="346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412362" name="Shape 22"/>
                      <wps:cNvSpPr/>
                      <wps:spPr>
                        <a:xfrm>
                          <a:off x="1826035" y="419174"/>
                          <a:ext cx="117124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124" h="7988">
                              <a:moveTo>
                                <a:pt x="11847" y="0"/>
                              </a:moveTo>
                              <a:lnTo>
                                <a:pt x="105276" y="0"/>
                              </a:lnTo>
                              <a:lnTo>
                                <a:pt x="117124" y="7988"/>
                              </a:lnTo>
                              <a:lnTo>
                                <a:pt x="0" y="7988"/>
                              </a:lnTo>
                              <a:lnTo>
                                <a:pt x="118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422269" name="Shape 23"/>
                      <wps:cNvSpPr/>
                      <wps:spPr>
                        <a:xfrm>
                          <a:off x="1808273" y="431150"/>
                          <a:ext cx="152649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49" h="7988">
                              <a:moveTo>
                                <a:pt x="11847" y="0"/>
                              </a:moveTo>
                              <a:lnTo>
                                <a:pt x="140801" y="0"/>
                              </a:lnTo>
                              <a:lnTo>
                                <a:pt x="152649" y="7988"/>
                              </a:lnTo>
                              <a:lnTo>
                                <a:pt x="0" y="7988"/>
                              </a:lnTo>
                              <a:lnTo>
                                <a:pt x="118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02085" name="Shape 24"/>
                      <wps:cNvSpPr/>
                      <wps:spPr>
                        <a:xfrm>
                          <a:off x="1798802" y="443126"/>
                          <a:ext cx="17159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593" h="7989">
                              <a:moveTo>
                                <a:pt x="5386" y="0"/>
                              </a:moveTo>
                              <a:lnTo>
                                <a:pt x="166207" y="0"/>
                              </a:lnTo>
                              <a:lnTo>
                                <a:pt x="171593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2001828" name="Shape 25"/>
                      <wps:cNvSpPr/>
                      <wps:spPr>
                        <a:xfrm>
                          <a:off x="1790728" y="455102"/>
                          <a:ext cx="187741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741" h="7989">
                              <a:moveTo>
                                <a:pt x="5386" y="0"/>
                              </a:moveTo>
                              <a:lnTo>
                                <a:pt x="182355" y="0"/>
                              </a:lnTo>
                              <a:lnTo>
                                <a:pt x="187741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247995" name="Shape 26"/>
                      <wps:cNvSpPr/>
                      <wps:spPr>
                        <a:xfrm>
                          <a:off x="1782654" y="467078"/>
                          <a:ext cx="203890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890" h="7989">
                              <a:moveTo>
                                <a:pt x="5386" y="0"/>
                              </a:moveTo>
                              <a:lnTo>
                                <a:pt x="198504" y="0"/>
                              </a:lnTo>
                              <a:lnTo>
                                <a:pt x="203890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8362" name="Shape 27"/>
                      <wps:cNvSpPr/>
                      <wps:spPr>
                        <a:xfrm>
                          <a:off x="1779640" y="479054"/>
                          <a:ext cx="209918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918" h="7989">
                              <a:moveTo>
                                <a:pt x="1613" y="0"/>
                              </a:moveTo>
                              <a:lnTo>
                                <a:pt x="208305" y="0"/>
                              </a:lnTo>
                              <a:lnTo>
                                <a:pt x="209918" y="7989"/>
                              </a:lnTo>
                              <a:lnTo>
                                <a:pt x="0" y="7989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6141168" name="Shape 28"/>
                      <wps:cNvSpPr/>
                      <wps:spPr>
                        <a:xfrm>
                          <a:off x="1777222" y="491030"/>
                          <a:ext cx="21475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753" h="7989">
                              <a:moveTo>
                                <a:pt x="1613" y="0"/>
                              </a:moveTo>
                              <a:lnTo>
                                <a:pt x="213140" y="0"/>
                              </a:lnTo>
                              <a:lnTo>
                                <a:pt x="214753" y="7989"/>
                              </a:lnTo>
                              <a:lnTo>
                                <a:pt x="0" y="7989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694561" name="Shape 29"/>
                      <wps:cNvSpPr/>
                      <wps:spPr>
                        <a:xfrm>
                          <a:off x="1774805" y="503007"/>
                          <a:ext cx="219588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9588" h="7988">
                              <a:moveTo>
                                <a:pt x="1612" y="0"/>
                              </a:moveTo>
                              <a:lnTo>
                                <a:pt x="217976" y="0"/>
                              </a:lnTo>
                              <a:lnTo>
                                <a:pt x="219588" y="7988"/>
                              </a:lnTo>
                              <a:lnTo>
                                <a:pt x="0" y="7988"/>
                              </a:lnTo>
                              <a:lnTo>
                                <a:pt x="16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7991547" name="Shape 30"/>
                      <wps:cNvSpPr/>
                      <wps:spPr>
                        <a:xfrm>
                          <a:off x="1773036" y="514983"/>
                          <a:ext cx="223126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126" h="7988">
                              <a:moveTo>
                                <a:pt x="964" y="0"/>
                              </a:moveTo>
                              <a:lnTo>
                                <a:pt x="222162" y="0"/>
                              </a:lnTo>
                              <a:lnTo>
                                <a:pt x="223126" y="4775"/>
                              </a:lnTo>
                              <a:lnTo>
                                <a:pt x="222478" y="7988"/>
                              </a:lnTo>
                              <a:lnTo>
                                <a:pt x="649" y="7988"/>
                              </a:lnTo>
                              <a:lnTo>
                                <a:pt x="0" y="4775"/>
                              </a:lnTo>
                              <a:lnTo>
                                <a:pt x="9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13134" name="Shape 31"/>
                      <wps:cNvSpPr/>
                      <wps:spPr>
                        <a:xfrm>
                          <a:off x="1774490" y="526959"/>
                          <a:ext cx="220218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218" h="7988">
                              <a:moveTo>
                                <a:pt x="0" y="0"/>
                              </a:moveTo>
                              <a:lnTo>
                                <a:pt x="220218" y="0"/>
                              </a:lnTo>
                              <a:lnTo>
                                <a:pt x="218605" y="7988"/>
                              </a:lnTo>
                              <a:lnTo>
                                <a:pt x="1613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0695170" name="Shape 32"/>
                      <wps:cNvSpPr/>
                      <wps:spPr>
                        <a:xfrm>
                          <a:off x="1776908" y="538935"/>
                          <a:ext cx="215382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82" h="7988">
                              <a:moveTo>
                                <a:pt x="0" y="0"/>
                              </a:moveTo>
                              <a:lnTo>
                                <a:pt x="215382" y="0"/>
                              </a:lnTo>
                              <a:lnTo>
                                <a:pt x="213769" y="7988"/>
                              </a:lnTo>
                              <a:lnTo>
                                <a:pt x="1613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498901" name="Shape 33"/>
                      <wps:cNvSpPr/>
                      <wps:spPr>
                        <a:xfrm>
                          <a:off x="1779326" y="550911"/>
                          <a:ext cx="210546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546" h="7989">
                              <a:moveTo>
                                <a:pt x="0" y="0"/>
                              </a:moveTo>
                              <a:lnTo>
                                <a:pt x="210546" y="0"/>
                              </a:lnTo>
                              <a:lnTo>
                                <a:pt x="208933" y="7989"/>
                              </a:lnTo>
                              <a:lnTo>
                                <a:pt x="1613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423950" name="Shape 34"/>
                      <wps:cNvSpPr/>
                      <wps:spPr>
                        <a:xfrm>
                          <a:off x="1781744" y="562887"/>
                          <a:ext cx="205710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10" h="7989">
                              <a:moveTo>
                                <a:pt x="0" y="0"/>
                              </a:moveTo>
                              <a:lnTo>
                                <a:pt x="205710" y="0"/>
                              </a:lnTo>
                              <a:lnTo>
                                <a:pt x="205651" y="292"/>
                              </a:lnTo>
                              <a:lnTo>
                                <a:pt x="200461" y="7989"/>
                              </a:lnTo>
                              <a:lnTo>
                                <a:pt x="5248" y="7989"/>
                              </a:lnTo>
                              <a:lnTo>
                                <a:pt x="59" y="2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67753" name="Shape 35"/>
                      <wps:cNvSpPr/>
                      <wps:spPr>
                        <a:xfrm>
                          <a:off x="1789680" y="574863"/>
                          <a:ext cx="189836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36" h="7989">
                              <a:moveTo>
                                <a:pt x="0" y="0"/>
                              </a:moveTo>
                              <a:lnTo>
                                <a:pt x="189836" y="0"/>
                              </a:lnTo>
                              <a:lnTo>
                                <a:pt x="184450" y="7989"/>
                              </a:lnTo>
                              <a:lnTo>
                                <a:pt x="538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613573" name="Shape 36"/>
                      <wps:cNvSpPr/>
                      <wps:spPr>
                        <a:xfrm>
                          <a:off x="1797755" y="586839"/>
                          <a:ext cx="173686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686" h="7989">
                              <a:moveTo>
                                <a:pt x="0" y="0"/>
                              </a:moveTo>
                              <a:lnTo>
                                <a:pt x="173686" y="0"/>
                              </a:lnTo>
                              <a:lnTo>
                                <a:pt x="168300" y="7989"/>
                              </a:lnTo>
                              <a:lnTo>
                                <a:pt x="538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7272210" name="Shape 37"/>
                      <wps:cNvSpPr/>
                      <wps:spPr>
                        <a:xfrm>
                          <a:off x="1805992" y="598828"/>
                          <a:ext cx="157213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7213" h="7988">
                              <a:moveTo>
                                <a:pt x="0" y="0"/>
                              </a:moveTo>
                              <a:lnTo>
                                <a:pt x="157213" y="0"/>
                              </a:lnTo>
                              <a:lnTo>
                                <a:pt x="145364" y="7988"/>
                              </a:lnTo>
                              <a:lnTo>
                                <a:pt x="11847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4138044" name="Shape 38"/>
                      <wps:cNvSpPr/>
                      <wps:spPr>
                        <a:xfrm>
                          <a:off x="1823754" y="610804"/>
                          <a:ext cx="121686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686" h="7988">
                              <a:moveTo>
                                <a:pt x="0" y="0"/>
                              </a:moveTo>
                              <a:lnTo>
                                <a:pt x="121686" y="0"/>
                              </a:lnTo>
                              <a:lnTo>
                                <a:pt x="109838" y="7988"/>
                              </a:lnTo>
                              <a:lnTo>
                                <a:pt x="11847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8531064" name="Shape 39"/>
                      <wps:cNvSpPr/>
                      <wps:spPr>
                        <a:xfrm>
                          <a:off x="1842324" y="622780"/>
                          <a:ext cx="84544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544" h="7989">
                              <a:moveTo>
                                <a:pt x="0" y="0"/>
                              </a:moveTo>
                              <a:lnTo>
                                <a:pt x="84544" y="0"/>
                              </a:lnTo>
                              <a:lnTo>
                                <a:pt x="44972" y="7989"/>
                              </a:lnTo>
                              <a:lnTo>
                                <a:pt x="3956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675291" name="Shape 41"/>
                      <wps:cNvSpPr/>
                      <wps:spPr>
                        <a:xfrm>
                          <a:off x="979641" y="60868"/>
                          <a:ext cx="69323" cy="6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23" h="6998">
                              <a:moveTo>
                                <a:pt x="34659" y="0"/>
                              </a:moveTo>
                              <a:lnTo>
                                <a:pt x="69323" y="6998"/>
                              </a:lnTo>
                              <a:lnTo>
                                <a:pt x="0" y="6998"/>
                              </a:lnTo>
                              <a:lnTo>
                                <a:pt x="3465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418902" name="Shape 42"/>
                      <wps:cNvSpPr/>
                      <wps:spPr>
                        <a:xfrm>
                          <a:off x="955741" y="71854"/>
                          <a:ext cx="117127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127" h="7989">
                              <a:moveTo>
                                <a:pt x="11848" y="0"/>
                              </a:moveTo>
                              <a:lnTo>
                                <a:pt x="105277" y="0"/>
                              </a:lnTo>
                              <a:lnTo>
                                <a:pt x="117127" y="7989"/>
                              </a:lnTo>
                              <a:lnTo>
                                <a:pt x="0" y="7989"/>
                              </a:lnTo>
                              <a:lnTo>
                                <a:pt x="118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179457" name="Shape 43"/>
                      <wps:cNvSpPr/>
                      <wps:spPr>
                        <a:xfrm>
                          <a:off x="937979" y="83830"/>
                          <a:ext cx="152651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51" h="7989">
                              <a:moveTo>
                                <a:pt x="11848" y="0"/>
                              </a:moveTo>
                              <a:lnTo>
                                <a:pt x="140802" y="0"/>
                              </a:lnTo>
                              <a:lnTo>
                                <a:pt x="152651" y="7989"/>
                              </a:lnTo>
                              <a:lnTo>
                                <a:pt x="0" y="7989"/>
                              </a:lnTo>
                              <a:lnTo>
                                <a:pt x="118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73139" name="Shape 44"/>
                      <wps:cNvSpPr/>
                      <wps:spPr>
                        <a:xfrm>
                          <a:off x="928508" y="95806"/>
                          <a:ext cx="17159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593" h="7989">
                              <a:moveTo>
                                <a:pt x="5386" y="0"/>
                              </a:moveTo>
                              <a:lnTo>
                                <a:pt x="166207" y="0"/>
                              </a:lnTo>
                              <a:lnTo>
                                <a:pt x="171593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573892" name="Shape 45"/>
                      <wps:cNvSpPr/>
                      <wps:spPr>
                        <a:xfrm>
                          <a:off x="920435" y="107783"/>
                          <a:ext cx="187742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742" h="7988">
                              <a:moveTo>
                                <a:pt x="5385" y="0"/>
                              </a:moveTo>
                              <a:lnTo>
                                <a:pt x="182356" y="0"/>
                              </a:lnTo>
                              <a:lnTo>
                                <a:pt x="187742" y="7988"/>
                              </a:lnTo>
                              <a:lnTo>
                                <a:pt x="0" y="7988"/>
                              </a:lnTo>
                              <a:lnTo>
                                <a:pt x="53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7988533" name="Shape 46"/>
                      <wps:cNvSpPr/>
                      <wps:spPr>
                        <a:xfrm>
                          <a:off x="912361" y="119759"/>
                          <a:ext cx="203890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890" h="7988">
                              <a:moveTo>
                                <a:pt x="5385" y="0"/>
                              </a:moveTo>
                              <a:lnTo>
                                <a:pt x="198504" y="0"/>
                              </a:lnTo>
                              <a:lnTo>
                                <a:pt x="203890" y="7988"/>
                              </a:lnTo>
                              <a:lnTo>
                                <a:pt x="0" y="7988"/>
                              </a:lnTo>
                              <a:lnTo>
                                <a:pt x="538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2583296" name="Shape 47"/>
                      <wps:cNvSpPr/>
                      <wps:spPr>
                        <a:xfrm>
                          <a:off x="909347" y="131735"/>
                          <a:ext cx="209917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917" h="7988">
                              <a:moveTo>
                                <a:pt x="1613" y="0"/>
                              </a:moveTo>
                              <a:lnTo>
                                <a:pt x="208305" y="0"/>
                              </a:lnTo>
                              <a:lnTo>
                                <a:pt x="209917" y="7988"/>
                              </a:lnTo>
                              <a:lnTo>
                                <a:pt x="0" y="7988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309710" name="Shape 48"/>
                      <wps:cNvSpPr/>
                      <wps:spPr>
                        <a:xfrm>
                          <a:off x="906929" y="143711"/>
                          <a:ext cx="214753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753" h="7988">
                              <a:moveTo>
                                <a:pt x="1613" y="0"/>
                              </a:moveTo>
                              <a:lnTo>
                                <a:pt x="213140" y="0"/>
                              </a:lnTo>
                              <a:lnTo>
                                <a:pt x="214753" y="7988"/>
                              </a:lnTo>
                              <a:lnTo>
                                <a:pt x="0" y="7988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247148" name="Shape 49"/>
                      <wps:cNvSpPr/>
                      <wps:spPr>
                        <a:xfrm>
                          <a:off x="904511" y="155687"/>
                          <a:ext cx="219589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9589" h="7989">
                              <a:moveTo>
                                <a:pt x="1613" y="0"/>
                              </a:moveTo>
                              <a:lnTo>
                                <a:pt x="217976" y="0"/>
                              </a:lnTo>
                              <a:lnTo>
                                <a:pt x="219589" y="7989"/>
                              </a:lnTo>
                              <a:lnTo>
                                <a:pt x="0" y="7989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331264" name="Shape 50"/>
                      <wps:cNvSpPr/>
                      <wps:spPr>
                        <a:xfrm>
                          <a:off x="902743" y="167663"/>
                          <a:ext cx="223126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126" h="7989">
                              <a:moveTo>
                                <a:pt x="964" y="0"/>
                              </a:moveTo>
                              <a:lnTo>
                                <a:pt x="222162" y="0"/>
                              </a:lnTo>
                              <a:lnTo>
                                <a:pt x="223126" y="4775"/>
                              </a:lnTo>
                              <a:lnTo>
                                <a:pt x="222478" y="7989"/>
                              </a:lnTo>
                              <a:lnTo>
                                <a:pt x="649" y="7989"/>
                              </a:lnTo>
                              <a:lnTo>
                                <a:pt x="0" y="4775"/>
                              </a:lnTo>
                              <a:lnTo>
                                <a:pt x="9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5355740" name="Shape 51"/>
                      <wps:cNvSpPr/>
                      <wps:spPr>
                        <a:xfrm>
                          <a:off x="904196" y="179639"/>
                          <a:ext cx="220219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219" h="7989">
                              <a:moveTo>
                                <a:pt x="0" y="0"/>
                              </a:moveTo>
                              <a:lnTo>
                                <a:pt x="220219" y="0"/>
                              </a:lnTo>
                              <a:lnTo>
                                <a:pt x="218606" y="7989"/>
                              </a:lnTo>
                              <a:lnTo>
                                <a:pt x="1613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552452" name="Shape 52"/>
                      <wps:cNvSpPr/>
                      <wps:spPr>
                        <a:xfrm>
                          <a:off x="906614" y="191615"/>
                          <a:ext cx="21538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83" h="7989">
                              <a:moveTo>
                                <a:pt x="0" y="0"/>
                              </a:moveTo>
                              <a:lnTo>
                                <a:pt x="215383" y="0"/>
                              </a:lnTo>
                              <a:lnTo>
                                <a:pt x="213771" y="7989"/>
                              </a:lnTo>
                              <a:lnTo>
                                <a:pt x="1613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366737" name="Shape 53"/>
                      <wps:cNvSpPr/>
                      <wps:spPr>
                        <a:xfrm>
                          <a:off x="909032" y="203591"/>
                          <a:ext cx="210548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548" h="7989">
                              <a:moveTo>
                                <a:pt x="0" y="0"/>
                              </a:moveTo>
                              <a:lnTo>
                                <a:pt x="210548" y="0"/>
                              </a:lnTo>
                              <a:lnTo>
                                <a:pt x="208936" y="7989"/>
                              </a:lnTo>
                              <a:lnTo>
                                <a:pt x="1613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052268" name="Shape 54"/>
                      <wps:cNvSpPr/>
                      <wps:spPr>
                        <a:xfrm>
                          <a:off x="911449" y="215567"/>
                          <a:ext cx="20571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13" h="7989">
                              <a:moveTo>
                                <a:pt x="0" y="0"/>
                              </a:moveTo>
                              <a:lnTo>
                                <a:pt x="205713" y="0"/>
                              </a:lnTo>
                              <a:lnTo>
                                <a:pt x="205652" y="300"/>
                              </a:lnTo>
                              <a:lnTo>
                                <a:pt x="200469" y="7989"/>
                              </a:lnTo>
                              <a:lnTo>
                                <a:pt x="5244" y="7989"/>
                              </a:lnTo>
                              <a:lnTo>
                                <a:pt x="61" y="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601670" name="Shape 55"/>
                      <wps:cNvSpPr/>
                      <wps:spPr>
                        <a:xfrm>
                          <a:off x="919382" y="227543"/>
                          <a:ext cx="189847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47" h="7988">
                              <a:moveTo>
                                <a:pt x="0" y="0"/>
                              </a:moveTo>
                              <a:lnTo>
                                <a:pt x="189847" y="0"/>
                              </a:lnTo>
                              <a:lnTo>
                                <a:pt x="184462" y="7988"/>
                              </a:lnTo>
                              <a:lnTo>
                                <a:pt x="5385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110343" name="Shape 56"/>
                      <wps:cNvSpPr/>
                      <wps:spPr>
                        <a:xfrm>
                          <a:off x="927464" y="239532"/>
                          <a:ext cx="173682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682" h="7989">
                              <a:moveTo>
                                <a:pt x="0" y="0"/>
                              </a:moveTo>
                              <a:lnTo>
                                <a:pt x="173682" y="0"/>
                              </a:lnTo>
                              <a:lnTo>
                                <a:pt x="168297" y="7989"/>
                              </a:lnTo>
                              <a:lnTo>
                                <a:pt x="538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2741754" name="Shape 57"/>
                      <wps:cNvSpPr/>
                      <wps:spPr>
                        <a:xfrm>
                          <a:off x="935681" y="251508"/>
                          <a:ext cx="157247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7247" h="7989">
                              <a:moveTo>
                                <a:pt x="0" y="0"/>
                              </a:moveTo>
                              <a:lnTo>
                                <a:pt x="157247" y="0"/>
                              </a:lnTo>
                              <a:lnTo>
                                <a:pt x="145398" y="7989"/>
                              </a:lnTo>
                              <a:lnTo>
                                <a:pt x="11848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1328515" name="Shape 58"/>
                      <wps:cNvSpPr/>
                      <wps:spPr>
                        <a:xfrm>
                          <a:off x="953443" y="263484"/>
                          <a:ext cx="12172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23" h="7989">
                              <a:moveTo>
                                <a:pt x="0" y="0"/>
                              </a:moveTo>
                              <a:lnTo>
                                <a:pt x="121723" y="0"/>
                              </a:lnTo>
                              <a:lnTo>
                                <a:pt x="109874" y="7989"/>
                              </a:lnTo>
                              <a:lnTo>
                                <a:pt x="11848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859507" name="Shape 59"/>
                      <wps:cNvSpPr/>
                      <wps:spPr>
                        <a:xfrm>
                          <a:off x="971970" y="275461"/>
                          <a:ext cx="84665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65" h="7988">
                              <a:moveTo>
                                <a:pt x="0" y="0"/>
                              </a:moveTo>
                              <a:lnTo>
                                <a:pt x="84665" y="0"/>
                              </a:lnTo>
                              <a:lnTo>
                                <a:pt x="45098" y="7988"/>
                              </a:lnTo>
                              <a:lnTo>
                                <a:pt x="39561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510041" name="Shape 61"/>
                      <wps:cNvSpPr/>
                      <wps:spPr>
                        <a:xfrm>
                          <a:off x="1849934" y="356283"/>
                          <a:ext cx="69322" cy="6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22" h="6998">
                              <a:moveTo>
                                <a:pt x="34658" y="0"/>
                              </a:moveTo>
                              <a:lnTo>
                                <a:pt x="69322" y="6998"/>
                              </a:lnTo>
                              <a:lnTo>
                                <a:pt x="0" y="6998"/>
                              </a:lnTo>
                              <a:lnTo>
                                <a:pt x="346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716160" name="Shape 62"/>
                      <wps:cNvSpPr/>
                      <wps:spPr>
                        <a:xfrm>
                          <a:off x="1826016" y="367281"/>
                          <a:ext cx="117163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163" h="7988">
                              <a:moveTo>
                                <a:pt x="11847" y="0"/>
                              </a:moveTo>
                              <a:lnTo>
                                <a:pt x="105315" y="0"/>
                              </a:lnTo>
                              <a:lnTo>
                                <a:pt x="117163" y="7988"/>
                              </a:lnTo>
                              <a:lnTo>
                                <a:pt x="0" y="7988"/>
                              </a:lnTo>
                              <a:lnTo>
                                <a:pt x="118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7520786" name="Shape 63"/>
                      <wps:cNvSpPr/>
                      <wps:spPr>
                        <a:xfrm>
                          <a:off x="1808254" y="379257"/>
                          <a:ext cx="152687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87" h="7988">
                              <a:moveTo>
                                <a:pt x="11847" y="0"/>
                              </a:moveTo>
                              <a:lnTo>
                                <a:pt x="140839" y="0"/>
                              </a:lnTo>
                              <a:lnTo>
                                <a:pt x="152687" y="7988"/>
                              </a:lnTo>
                              <a:lnTo>
                                <a:pt x="0" y="7988"/>
                              </a:lnTo>
                              <a:lnTo>
                                <a:pt x="118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26896134" name="Shape 64"/>
                      <wps:cNvSpPr/>
                      <wps:spPr>
                        <a:xfrm>
                          <a:off x="1798793" y="391233"/>
                          <a:ext cx="171610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10" h="7989">
                              <a:moveTo>
                                <a:pt x="5386" y="0"/>
                              </a:moveTo>
                              <a:lnTo>
                                <a:pt x="166225" y="0"/>
                              </a:lnTo>
                              <a:lnTo>
                                <a:pt x="171610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753553" name="Shape 65"/>
                      <wps:cNvSpPr/>
                      <wps:spPr>
                        <a:xfrm>
                          <a:off x="1790719" y="403210"/>
                          <a:ext cx="187759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759" h="7989">
                              <a:moveTo>
                                <a:pt x="5386" y="0"/>
                              </a:moveTo>
                              <a:lnTo>
                                <a:pt x="182372" y="0"/>
                              </a:lnTo>
                              <a:lnTo>
                                <a:pt x="187759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1083226" name="Shape 66"/>
                      <wps:cNvSpPr/>
                      <wps:spPr>
                        <a:xfrm>
                          <a:off x="1782645" y="415186"/>
                          <a:ext cx="203907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907" h="7989">
                              <a:moveTo>
                                <a:pt x="5386" y="0"/>
                              </a:moveTo>
                              <a:lnTo>
                                <a:pt x="198521" y="0"/>
                              </a:lnTo>
                              <a:lnTo>
                                <a:pt x="203907" y="7989"/>
                              </a:lnTo>
                              <a:lnTo>
                                <a:pt x="0" y="7989"/>
                              </a:lnTo>
                              <a:lnTo>
                                <a:pt x="53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94114" name="Shape 67"/>
                      <wps:cNvSpPr/>
                      <wps:spPr>
                        <a:xfrm>
                          <a:off x="1779637" y="427162"/>
                          <a:ext cx="20992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923" h="7989">
                              <a:moveTo>
                                <a:pt x="1613" y="0"/>
                              </a:moveTo>
                              <a:lnTo>
                                <a:pt x="208310" y="0"/>
                              </a:lnTo>
                              <a:lnTo>
                                <a:pt x="209923" y="7989"/>
                              </a:lnTo>
                              <a:lnTo>
                                <a:pt x="0" y="7989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315357" name="Shape 68"/>
                      <wps:cNvSpPr/>
                      <wps:spPr>
                        <a:xfrm>
                          <a:off x="1777220" y="439138"/>
                          <a:ext cx="214758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758" h="7989">
                              <a:moveTo>
                                <a:pt x="1613" y="0"/>
                              </a:moveTo>
                              <a:lnTo>
                                <a:pt x="213145" y="0"/>
                              </a:lnTo>
                              <a:lnTo>
                                <a:pt x="214758" y="7989"/>
                              </a:lnTo>
                              <a:lnTo>
                                <a:pt x="0" y="7989"/>
                              </a:lnTo>
                              <a:lnTo>
                                <a:pt x="16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516388" name="Shape 69"/>
                      <wps:cNvSpPr/>
                      <wps:spPr>
                        <a:xfrm>
                          <a:off x="1774802" y="451114"/>
                          <a:ext cx="219593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9593" h="7988">
                              <a:moveTo>
                                <a:pt x="1612" y="0"/>
                              </a:moveTo>
                              <a:lnTo>
                                <a:pt x="217981" y="0"/>
                              </a:lnTo>
                              <a:lnTo>
                                <a:pt x="219593" y="7988"/>
                              </a:lnTo>
                              <a:lnTo>
                                <a:pt x="0" y="7988"/>
                              </a:lnTo>
                              <a:lnTo>
                                <a:pt x="16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9915502" name="Shape 70"/>
                      <wps:cNvSpPr/>
                      <wps:spPr>
                        <a:xfrm>
                          <a:off x="1773036" y="463090"/>
                          <a:ext cx="223126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126" h="7988">
                              <a:moveTo>
                                <a:pt x="961" y="0"/>
                              </a:moveTo>
                              <a:lnTo>
                                <a:pt x="222165" y="0"/>
                              </a:lnTo>
                              <a:lnTo>
                                <a:pt x="223126" y="4763"/>
                              </a:lnTo>
                              <a:lnTo>
                                <a:pt x="222475" y="7988"/>
                              </a:lnTo>
                              <a:lnTo>
                                <a:pt x="651" y="7988"/>
                              </a:lnTo>
                              <a:lnTo>
                                <a:pt x="0" y="4763"/>
                              </a:lnTo>
                              <a:lnTo>
                                <a:pt x="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883742" name="Shape 71"/>
                      <wps:cNvSpPr/>
                      <wps:spPr>
                        <a:xfrm>
                          <a:off x="1774492" y="475066"/>
                          <a:ext cx="220214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214" h="7988">
                              <a:moveTo>
                                <a:pt x="0" y="0"/>
                              </a:moveTo>
                              <a:lnTo>
                                <a:pt x="220214" y="0"/>
                              </a:lnTo>
                              <a:lnTo>
                                <a:pt x="218601" y="7988"/>
                              </a:lnTo>
                              <a:lnTo>
                                <a:pt x="1612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83926" name="Shape 72"/>
                      <wps:cNvSpPr/>
                      <wps:spPr>
                        <a:xfrm>
                          <a:off x="1776909" y="487042"/>
                          <a:ext cx="215379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79" h="7988">
                              <a:moveTo>
                                <a:pt x="0" y="0"/>
                              </a:moveTo>
                              <a:lnTo>
                                <a:pt x="215379" y="0"/>
                              </a:lnTo>
                              <a:lnTo>
                                <a:pt x="213766" y="7988"/>
                              </a:lnTo>
                              <a:lnTo>
                                <a:pt x="1613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505490" name="Shape 73"/>
                      <wps:cNvSpPr/>
                      <wps:spPr>
                        <a:xfrm>
                          <a:off x="1779327" y="499018"/>
                          <a:ext cx="21054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543" h="7989">
                              <a:moveTo>
                                <a:pt x="0" y="0"/>
                              </a:moveTo>
                              <a:lnTo>
                                <a:pt x="210543" y="0"/>
                              </a:lnTo>
                              <a:lnTo>
                                <a:pt x="208930" y="7989"/>
                              </a:lnTo>
                              <a:lnTo>
                                <a:pt x="1613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588848" name="Shape 74"/>
                      <wps:cNvSpPr/>
                      <wps:spPr>
                        <a:xfrm>
                          <a:off x="1781745" y="510994"/>
                          <a:ext cx="205708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5708" h="7989">
                              <a:moveTo>
                                <a:pt x="0" y="0"/>
                              </a:moveTo>
                              <a:lnTo>
                                <a:pt x="205708" y="0"/>
                              </a:lnTo>
                              <a:lnTo>
                                <a:pt x="205650" y="287"/>
                              </a:lnTo>
                              <a:lnTo>
                                <a:pt x="200457" y="7989"/>
                              </a:lnTo>
                              <a:lnTo>
                                <a:pt x="5250" y="7989"/>
                              </a:lnTo>
                              <a:lnTo>
                                <a:pt x="58" y="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878287" name="Shape 75"/>
                      <wps:cNvSpPr/>
                      <wps:spPr>
                        <a:xfrm>
                          <a:off x="1789683" y="522970"/>
                          <a:ext cx="189831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31" h="7989">
                              <a:moveTo>
                                <a:pt x="0" y="0"/>
                              </a:moveTo>
                              <a:lnTo>
                                <a:pt x="189831" y="0"/>
                              </a:lnTo>
                              <a:lnTo>
                                <a:pt x="184445" y="7989"/>
                              </a:lnTo>
                              <a:lnTo>
                                <a:pt x="538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9541620" name="Shape 76"/>
                      <wps:cNvSpPr/>
                      <wps:spPr>
                        <a:xfrm>
                          <a:off x="1797757" y="534946"/>
                          <a:ext cx="173683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683" h="7989">
                              <a:moveTo>
                                <a:pt x="0" y="0"/>
                              </a:moveTo>
                              <a:lnTo>
                                <a:pt x="173683" y="0"/>
                              </a:lnTo>
                              <a:lnTo>
                                <a:pt x="168297" y="7989"/>
                              </a:lnTo>
                              <a:lnTo>
                                <a:pt x="5386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216545" name="Shape 77"/>
                      <wps:cNvSpPr/>
                      <wps:spPr>
                        <a:xfrm>
                          <a:off x="1805974" y="546922"/>
                          <a:ext cx="157247" cy="7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7247" h="7989">
                              <a:moveTo>
                                <a:pt x="0" y="0"/>
                              </a:moveTo>
                              <a:lnTo>
                                <a:pt x="157247" y="0"/>
                              </a:lnTo>
                              <a:lnTo>
                                <a:pt x="145398" y="7989"/>
                              </a:lnTo>
                              <a:lnTo>
                                <a:pt x="11848" y="79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7080301" name="Shape 78"/>
                      <wps:cNvSpPr/>
                      <wps:spPr>
                        <a:xfrm>
                          <a:off x="1823737" y="558899"/>
                          <a:ext cx="121720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20" h="7988">
                              <a:moveTo>
                                <a:pt x="0" y="0"/>
                              </a:moveTo>
                              <a:lnTo>
                                <a:pt x="121720" y="0"/>
                              </a:lnTo>
                              <a:lnTo>
                                <a:pt x="109873" y="7988"/>
                              </a:lnTo>
                              <a:lnTo>
                                <a:pt x="11847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274973" name="Shape 79"/>
                      <wps:cNvSpPr/>
                      <wps:spPr>
                        <a:xfrm>
                          <a:off x="1842263" y="570875"/>
                          <a:ext cx="84665" cy="79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65" h="7988">
                              <a:moveTo>
                                <a:pt x="0" y="0"/>
                              </a:moveTo>
                              <a:lnTo>
                                <a:pt x="84665" y="0"/>
                              </a:lnTo>
                              <a:lnTo>
                                <a:pt x="45097" y="7988"/>
                              </a:lnTo>
                              <a:lnTo>
                                <a:pt x="39561" y="79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416017" name="Shape 80"/>
                      <wps:cNvSpPr/>
                      <wps:spPr>
                        <a:xfrm>
                          <a:off x="1564932" y="339464"/>
                          <a:ext cx="152298" cy="3025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298" h="302552">
                              <a:moveTo>
                                <a:pt x="1016" y="0"/>
                              </a:moveTo>
                              <a:cubicBezTo>
                                <a:pt x="84569" y="0"/>
                                <a:pt x="152298" y="67729"/>
                                <a:pt x="152298" y="151282"/>
                              </a:cubicBezTo>
                              <a:cubicBezTo>
                                <a:pt x="152298" y="234823"/>
                                <a:pt x="84569" y="302552"/>
                                <a:pt x="1016" y="302552"/>
                              </a:cubicBezTo>
                              <a:cubicBezTo>
                                <a:pt x="673" y="302552"/>
                                <a:pt x="343" y="302539"/>
                                <a:pt x="0" y="302527"/>
                              </a:cubicBezTo>
                              <a:lnTo>
                                <a:pt x="0" y="26"/>
                              </a:lnTo>
                              <a:cubicBezTo>
                                <a:pt x="343" y="12"/>
                                <a:pt x="673" y="0"/>
                                <a:pt x="10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370706" name="Shape 1006"/>
                      <wps:cNvSpPr/>
                      <wps:spPr>
                        <a:xfrm>
                          <a:off x="680791" y="371272"/>
                          <a:ext cx="30785" cy="234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85" h="234620">
                              <a:moveTo>
                                <a:pt x="0" y="0"/>
                              </a:moveTo>
                              <a:lnTo>
                                <a:pt x="30785" y="0"/>
                              </a:lnTo>
                              <a:lnTo>
                                <a:pt x="30785" y="234620"/>
                              </a:lnTo>
                              <a:lnTo>
                                <a:pt x="0" y="2346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101295" name="Shape 1007"/>
                      <wps:cNvSpPr/>
                      <wps:spPr>
                        <a:xfrm>
                          <a:off x="615921" y="371272"/>
                          <a:ext cx="30785" cy="234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85" h="234620">
                              <a:moveTo>
                                <a:pt x="0" y="0"/>
                              </a:moveTo>
                              <a:lnTo>
                                <a:pt x="30785" y="0"/>
                              </a:lnTo>
                              <a:lnTo>
                                <a:pt x="30785" y="234620"/>
                              </a:lnTo>
                              <a:lnTo>
                                <a:pt x="0" y="2346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274598" name="Shape 1008"/>
                      <wps:cNvSpPr/>
                      <wps:spPr>
                        <a:xfrm>
                          <a:off x="681892" y="576082"/>
                          <a:ext cx="156464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464" h="30785">
                              <a:moveTo>
                                <a:pt x="0" y="0"/>
                              </a:moveTo>
                              <a:lnTo>
                                <a:pt x="156464" y="0"/>
                              </a:lnTo>
                              <a:lnTo>
                                <a:pt x="156464" y="30785"/>
                              </a:lnTo>
                              <a:lnTo>
                                <a:pt x="0" y="307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5717" name="Shape 1009"/>
                      <wps:cNvSpPr/>
                      <wps:spPr>
                        <a:xfrm>
                          <a:off x="681892" y="511211"/>
                          <a:ext cx="156464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464" h="30785">
                              <a:moveTo>
                                <a:pt x="0" y="0"/>
                              </a:moveTo>
                              <a:lnTo>
                                <a:pt x="156464" y="0"/>
                              </a:lnTo>
                              <a:lnTo>
                                <a:pt x="156464" y="30785"/>
                              </a:lnTo>
                              <a:lnTo>
                                <a:pt x="0" y="307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8795013" name="Shape 1010"/>
                      <wps:cNvSpPr/>
                      <wps:spPr>
                        <a:xfrm>
                          <a:off x="652070" y="129956"/>
                          <a:ext cx="149606" cy="29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606" h="29439">
                              <a:moveTo>
                                <a:pt x="0" y="0"/>
                              </a:moveTo>
                              <a:lnTo>
                                <a:pt x="149606" y="0"/>
                              </a:lnTo>
                              <a:lnTo>
                                <a:pt x="149606" y="29439"/>
                              </a:lnTo>
                              <a:lnTo>
                                <a:pt x="0" y="294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52629" name="Shape 1011"/>
                      <wps:cNvSpPr/>
                      <wps:spPr>
                        <a:xfrm>
                          <a:off x="652070" y="191983"/>
                          <a:ext cx="149606" cy="29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606" h="29439">
                              <a:moveTo>
                                <a:pt x="0" y="0"/>
                              </a:moveTo>
                              <a:lnTo>
                                <a:pt x="149606" y="0"/>
                              </a:lnTo>
                              <a:lnTo>
                                <a:pt x="149606" y="29439"/>
                              </a:lnTo>
                              <a:lnTo>
                                <a:pt x="0" y="294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275398" name="Shape 1012"/>
                      <wps:cNvSpPr/>
                      <wps:spPr>
                        <a:xfrm>
                          <a:off x="652070" y="254010"/>
                          <a:ext cx="149606" cy="29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606" h="29439">
                              <a:moveTo>
                                <a:pt x="0" y="0"/>
                              </a:moveTo>
                              <a:lnTo>
                                <a:pt x="149606" y="0"/>
                              </a:lnTo>
                              <a:lnTo>
                                <a:pt x="149606" y="29439"/>
                              </a:lnTo>
                              <a:lnTo>
                                <a:pt x="0" y="294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1348694" name="Shape 1013"/>
                      <wps:cNvSpPr/>
                      <wps:spPr>
                        <a:xfrm>
                          <a:off x="2052982" y="371269"/>
                          <a:ext cx="245516" cy="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516" h="49568">
                              <a:moveTo>
                                <a:pt x="0" y="0"/>
                              </a:moveTo>
                              <a:lnTo>
                                <a:pt x="245516" y="0"/>
                              </a:lnTo>
                              <a:lnTo>
                                <a:pt x="245516" y="49568"/>
                              </a:lnTo>
                              <a:lnTo>
                                <a:pt x="0" y="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688867" name="Shape 1014"/>
                      <wps:cNvSpPr/>
                      <wps:spPr>
                        <a:xfrm>
                          <a:off x="2052982" y="475714"/>
                          <a:ext cx="245516" cy="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516" h="49568">
                              <a:moveTo>
                                <a:pt x="0" y="0"/>
                              </a:moveTo>
                              <a:lnTo>
                                <a:pt x="245516" y="0"/>
                              </a:lnTo>
                              <a:lnTo>
                                <a:pt x="245516" y="49568"/>
                              </a:lnTo>
                              <a:lnTo>
                                <a:pt x="0" y="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253526" name="Shape 1015"/>
                      <wps:cNvSpPr/>
                      <wps:spPr>
                        <a:xfrm>
                          <a:off x="2052982" y="580146"/>
                          <a:ext cx="245516" cy="49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516" h="49568">
                              <a:moveTo>
                                <a:pt x="0" y="0"/>
                              </a:moveTo>
                              <a:lnTo>
                                <a:pt x="245516" y="0"/>
                              </a:lnTo>
                              <a:lnTo>
                                <a:pt x="245516" y="49568"/>
                              </a:lnTo>
                              <a:lnTo>
                                <a:pt x="0" y="495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1290198" name="Shape 91"/>
                      <wps:cNvSpPr/>
                      <wps:spPr>
                        <a:xfrm>
                          <a:off x="2052980" y="371278"/>
                          <a:ext cx="100838" cy="258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38" h="258432">
                              <a:moveTo>
                                <a:pt x="0" y="0"/>
                              </a:moveTo>
                              <a:cubicBezTo>
                                <a:pt x="23203" y="5753"/>
                                <a:pt x="44488" y="17716"/>
                                <a:pt x="61836" y="35065"/>
                              </a:cubicBezTo>
                              <a:cubicBezTo>
                                <a:pt x="86982" y="60210"/>
                                <a:pt x="100838" y="93649"/>
                                <a:pt x="100838" y="129210"/>
                              </a:cubicBezTo>
                              <a:cubicBezTo>
                                <a:pt x="100838" y="164782"/>
                                <a:pt x="86982" y="198221"/>
                                <a:pt x="61836" y="223368"/>
                              </a:cubicBezTo>
                              <a:cubicBezTo>
                                <a:pt x="44488" y="240703"/>
                                <a:pt x="23203" y="252679"/>
                                <a:pt x="0" y="258432"/>
                              </a:cubicBezTo>
                              <a:lnTo>
                                <a:pt x="0" y="220090"/>
                              </a:lnTo>
                              <a:cubicBezTo>
                                <a:pt x="37338" y="206781"/>
                                <a:pt x="64135" y="171069"/>
                                <a:pt x="64135" y="129210"/>
                              </a:cubicBezTo>
                              <a:cubicBezTo>
                                <a:pt x="64135" y="87363"/>
                                <a:pt x="37338" y="51651"/>
                                <a:pt x="0" y="3834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0956633" name="Shape 92"/>
                      <wps:cNvSpPr/>
                      <wps:spPr>
                        <a:xfrm>
                          <a:off x="2154203" y="371278"/>
                          <a:ext cx="100838" cy="258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38" h="258432">
                              <a:moveTo>
                                <a:pt x="0" y="0"/>
                              </a:moveTo>
                              <a:cubicBezTo>
                                <a:pt x="23203" y="5753"/>
                                <a:pt x="44488" y="17716"/>
                                <a:pt x="61836" y="35065"/>
                              </a:cubicBezTo>
                              <a:cubicBezTo>
                                <a:pt x="86982" y="60210"/>
                                <a:pt x="100838" y="93649"/>
                                <a:pt x="100838" y="129210"/>
                              </a:cubicBezTo>
                              <a:cubicBezTo>
                                <a:pt x="100838" y="164782"/>
                                <a:pt x="86982" y="198221"/>
                                <a:pt x="61836" y="223368"/>
                              </a:cubicBezTo>
                              <a:cubicBezTo>
                                <a:pt x="44488" y="240703"/>
                                <a:pt x="23203" y="252679"/>
                                <a:pt x="0" y="258432"/>
                              </a:cubicBezTo>
                              <a:lnTo>
                                <a:pt x="0" y="220090"/>
                              </a:lnTo>
                              <a:cubicBezTo>
                                <a:pt x="37338" y="206781"/>
                                <a:pt x="64135" y="171069"/>
                                <a:pt x="64135" y="129210"/>
                              </a:cubicBezTo>
                              <a:cubicBezTo>
                                <a:pt x="64135" y="87363"/>
                                <a:pt x="37338" y="51651"/>
                                <a:pt x="0" y="3834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723076" name="Shape 93"/>
                      <wps:cNvSpPr/>
                      <wps:spPr>
                        <a:xfrm>
                          <a:off x="319481" y="211583"/>
                          <a:ext cx="235318" cy="918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318" h="91822">
                              <a:moveTo>
                                <a:pt x="0" y="0"/>
                              </a:moveTo>
                              <a:lnTo>
                                <a:pt x="34912" y="0"/>
                              </a:lnTo>
                              <a:cubicBezTo>
                                <a:pt x="47041" y="33998"/>
                                <a:pt x="79553" y="58407"/>
                                <a:pt x="117665" y="58407"/>
                              </a:cubicBezTo>
                              <a:cubicBezTo>
                                <a:pt x="155778" y="58407"/>
                                <a:pt x="188290" y="33998"/>
                                <a:pt x="200406" y="0"/>
                              </a:cubicBezTo>
                              <a:lnTo>
                                <a:pt x="235318" y="0"/>
                              </a:lnTo>
                              <a:cubicBezTo>
                                <a:pt x="230086" y="21133"/>
                                <a:pt x="219189" y="40513"/>
                                <a:pt x="203391" y="56312"/>
                              </a:cubicBezTo>
                              <a:cubicBezTo>
                                <a:pt x="180492" y="79210"/>
                                <a:pt x="150051" y="91822"/>
                                <a:pt x="117665" y="91822"/>
                              </a:cubicBezTo>
                              <a:cubicBezTo>
                                <a:pt x="85280" y="91822"/>
                                <a:pt x="54839" y="79210"/>
                                <a:pt x="31928" y="56312"/>
                              </a:cubicBezTo>
                              <a:cubicBezTo>
                                <a:pt x="16142" y="40513"/>
                                <a:pt x="5245" y="2113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831072" name="Shape 94"/>
                      <wps:cNvSpPr/>
                      <wps:spPr>
                        <a:xfrm>
                          <a:off x="319481" y="119762"/>
                          <a:ext cx="235318" cy="918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318" h="91822">
                              <a:moveTo>
                                <a:pt x="0" y="0"/>
                              </a:moveTo>
                              <a:lnTo>
                                <a:pt x="34912" y="0"/>
                              </a:lnTo>
                              <a:cubicBezTo>
                                <a:pt x="47041" y="33998"/>
                                <a:pt x="79553" y="58407"/>
                                <a:pt x="117665" y="58407"/>
                              </a:cubicBezTo>
                              <a:cubicBezTo>
                                <a:pt x="155778" y="58407"/>
                                <a:pt x="188290" y="33998"/>
                                <a:pt x="200406" y="0"/>
                              </a:cubicBezTo>
                              <a:lnTo>
                                <a:pt x="235318" y="0"/>
                              </a:lnTo>
                              <a:cubicBezTo>
                                <a:pt x="230086" y="21133"/>
                                <a:pt x="219189" y="40513"/>
                                <a:pt x="203391" y="56312"/>
                              </a:cubicBezTo>
                              <a:cubicBezTo>
                                <a:pt x="180492" y="79210"/>
                                <a:pt x="150051" y="91822"/>
                                <a:pt x="117665" y="91822"/>
                              </a:cubicBezTo>
                              <a:cubicBezTo>
                                <a:pt x="85280" y="91822"/>
                                <a:pt x="54839" y="79210"/>
                                <a:pt x="31928" y="56312"/>
                              </a:cubicBezTo>
                              <a:cubicBezTo>
                                <a:pt x="16142" y="40513"/>
                                <a:pt x="5245" y="2113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D1C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8396529" name="Shape 95"/>
                      <wps:cNvSpPr/>
                      <wps:spPr>
                        <a:xfrm>
                          <a:off x="319481" y="27942"/>
                          <a:ext cx="235318" cy="918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318" h="91822">
                              <a:moveTo>
                                <a:pt x="0" y="0"/>
                              </a:moveTo>
                              <a:lnTo>
                                <a:pt x="34912" y="0"/>
                              </a:lnTo>
                              <a:cubicBezTo>
                                <a:pt x="47041" y="33998"/>
                                <a:pt x="79553" y="58407"/>
                                <a:pt x="117665" y="58407"/>
                              </a:cubicBezTo>
                              <a:cubicBezTo>
                                <a:pt x="155778" y="58407"/>
                                <a:pt x="188290" y="33998"/>
                                <a:pt x="200406" y="0"/>
                              </a:cubicBezTo>
                              <a:lnTo>
                                <a:pt x="235318" y="0"/>
                              </a:lnTo>
                              <a:cubicBezTo>
                                <a:pt x="230086" y="21133"/>
                                <a:pt x="219189" y="40513"/>
                                <a:pt x="203391" y="56312"/>
                              </a:cubicBezTo>
                              <a:cubicBezTo>
                                <a:pt x="180492" y="79210"/>
                                <a:pt x="150051" y="91822"/>
                                <a:pt x="117665" y="91822"/>
                              </a:cubicBezTo>
                              <a:cubicBezTo>
                                <a:pt x="85280" y="91822"/>
                                <a:pt x="54826" y="79210"/>
                                <a:pt x="31928" y="56312"/>
                              </a:cubicBezTo>
                              <a:cubicBezTo>
                                <a:pt x="16142" y="40513"/>
                                <a:pt x="5245" y="2113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CEC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152565" name="Shape 96"/>
                      <wps:cNvSpPr/>
                      <wps:spPr>
                        <a:xfrm>
                          <a:off x="1462780" y="496265"/>
                          <a:ext cx="221920" cy="865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20" h="86589">
                              <a:moveTo>
                                <a:pt x="110960" y="0"/>
                              </a:moveTo>
                              <a:cubicBezTo>
                                <a:pt x="141491" y="0"/>
                                <a:pt x="170206" y="11900"/>
                                <a:pt x="191808" y="33490"/>
                              </a:cubicBezTo>
                              <a:cubicBezTo>
                                <a:pt x="206693" y="48387"/>
                                <a:pt x="216967" y="66663"/>
                                <a:pt x="221920" y="86589"/>
                              </a:cubicBezTo>
                              <a:lnTo>
                                <a:pt x="188989" y="86589"/>
                              </a:lnTo>
                              <a:cubicBezTo>
                                <a:pt x="177559" y="54534"/>
                                <a:pt x="146901" y="31509"/>
                                <a:pt x="110960" y="31509"/>
                              </a:cubicBezTo>
                              <a:cubicBezTo>
                                <a:pt x="75019" y="31509"/>
                                <a:pt x="44361" y="54534"/>
                                <a:pt x="32918" y="86589"/>
                              </a:cubicBezTo>
                              <a:lnTo>
                                <a:pt x="0" y="86589"/>
                              </a:lnTo>
                              <a:cubicBezTo>
                                <a:pt x="4940" y="66663"/>
                                <a:pt x="15215" y="48387"/>
                                <a:pt x="30112" y="33490"/>
                              </a:cubicBezTo>
                              <a:cubicBezTo>
                                <a:pt x="51702" y="11900"/>
                                <a:pt x="80416" y="0"/>
                                <a:pt x="11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926243" name="Shape 1016"/>
                      <wps:cNvSpPr/>
                      <wps:spPr>
                        <a:xfrm>
                          <a:off x="1173697" y="105814"/>
                          <a:ext cx="182689" cy="35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689" h="35040">
                              <a:moveTo>
                                <a:pt x="0" y="0"/>
                              </a:moveTo>
                              <a:lnTo>
                                <a:pt x="182689" y="0"/>
                              </a:lnTo>
                              <a:lnTo>
                                <a:pt x="182689" y="35040"/>
                              </a:lnTo>
                              <a:lnTo>
                                <a:pt x="0" y="35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5603106" name="Shape 1017"/>
                      <wps:cNvSpPr/>
                      <wps:spPr>
                        <a:xfrm>
                          <a:off x="1173697" y="179639"/>
                          <a:ext cx="182689" cy="35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689" h="35040">
                              <a:moveTo>
                                <a:pt x="0" y="0"/>
                              </a:moveTo>
                              <a:lnTo>
                                <a:pt x="182689" y="0"/>
                              </a:lnTo>
                              <a:lnTo>
                                <a:pt x="182689" y="35040"/>
                              </a:lnTo>
                              <a:lnTo>
                                <a:pt x="0" y="35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0411005" name="Shape 1018"/>
                      <wps:cNvSpPr/>
                      <wps:spPr>
                        <a:xfrm>
                          <a:off x="1173697" y="253477"/>
                          <a:ext cx="182689" cy="35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689" h="35039">
                              <a:moveTo>
                                <a:pt x="0" y="0"/>
                              </a:moveTo>
                              <a:lnTo>
                                <a:pt x="182689" y="0"/>
                              </a:lnTo>
                              <a:lnTo>
                                <a:pt x="182689" y="35039"/>
                              </a:lnTo>
                              <a:lnTo>
                                <a:pt x="0" y="35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9871480" name="Shape 1019"/>
                      <wps:cNvSpPr/>
                      <wps:spPr>
                        <a:xfrm>
                          <a:off x="1247789" y="31722"/>
                          <a:ext cx="35039" cy="740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39" h="74092">
                              <a:moveTo>
                                <a:pt x="0" y="0"/>
                              </a:moveTo>
                              <a:lnTo>
                                <a:pt x="35039" y="0"/>
                              </a:lnTo>
                              <a:lnTo>
                                <a:pt x="35039" y="74092"/>
                              </a:lnTo>
                              <a:lnTo>
                                <a:pt x="0" y="740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8774025" name="Shape 1020"/>
                      <wps:cNvSpPr/>
                      <wps:spPr>
                        <a:xfrm>
                          <a:off x="1247789" y="140802"/>
                          <a:ext cx="35039" cy="73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39" h="73609">
                              <a:moveTo>
                                <a:pt x="0" y="0"/>
                              </a:moveTo>
                              <a:lnTo>
                                <a:pt x="35039" y="0"/>
                              </a:lnTo>
                              <a:lnTo>
                                <a:pt x="35039" y="73609"/>
                              </a:lnTo>
                              <a:lnTo>
                                <a:pt x="0" y="7360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764467" name="Shape 1021"/>
                      <wps:cNvSpPr/>
                      <wps:spPr>
                        <a:xfrm>
                          <a:off x="1321614" y="31722"/>
                          <a:ext cx="35039" cy="1479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39" h="147980">
                              <a:moveTo>
                                <a:pt x="0" y="0"/>
                              </a:moveTo>
                              <a:lnTo>
                                <a:pt x="35039" y="0"/>
                              </a:lnTo>
                              <a:lnTo>
                                <a:pt x="35039" y="147980"/>
                              </a:lnTo>
                              <a:lnTo>
                                <a:pt x="0" y="1479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651694" name="Shape 1022"/>
                      <wps:cNvSpPr/>
                      <wps:spPr>
                        <a:xfrm>
                          <a:off x="1395446" y="31722"/>
                          <a:ext cx="35039" cy="182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39" h="182690">
                              <a:moveTo>
                                <a:pt x="0" y="0"/>
                              </a:moveTo>
                              <a:lnTo>
                                <a:pt x="35039" y="0"/>
                              </a:lnTo>
                              <a:lnTo>
                                <a:pt x="35039" y="182690"/>
                              </a:lnTo>
                              <a:lnTo>
                                <a:pt x="0" y="1826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8782999" name="Shape 104"/>
                      <wps:cNvSpPr/>
                      <wps:spPr>
                        <a:xfrm>
                          <a:off x="1497815" y="38749"/>
                          <a:ext cx="186893" cy="186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893" h="186892">
                              <a:moveTo>
                                <a:pt x="93447" y="0"/>
                              </a:moveTo>
                              <a:cubicBezTo>
                                <a:pt x="145047" y="0"/>
                                <a:pt x="186880" y="41833"/>
                                <a:pt x="186880" y="93446"/>
                              </a:cubicBezTo>
                              <a:cubicBezTo>
                                <a:pt x="186893" y="145059"/>
                                <a:pt x="145047" y="186892"/>
                                <a:pt x="93447" y="186892"/>
                              </a:cubicBezTo>
                              <a:cubicBezTo>
                                <a:pt x="41834" y="186892"/>
                                <a:pt x="0" y="145059"/>
                                <a:pt x="0" y="93446"/>
                              </a:cubicBezTo>
                              <a:cubicBezTo>
                                <a:pt x="0" y="41833"/>
                                <a:pt x="41834" y="0"/>
                                <a:pt x="934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48124" name="Shape 105"/>
                      <wps:cNvSpPr/>
                      <wps:spPr>
                        <a:xfrm>
                          <a:off x="1469812" y="172571"/>
                          <a:ext cx="242900" cy="1209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900" h="120929">
                              <a:moveTo>
                                <a:pt x="0" y="0"/>
                              </a:moveTo>
                              <a:lnTo>
                                <a:pt x="242900" y="0"/>
                              </a:lnTo>
                              <a:cubicBezTo>
                                <a:pt x="242608" y="66840"/>
                                <a:pt x="188354" y="120929"/>
                                <a:pt x="121450" y="120929"/>
                              </a:cubicBezTo>
                              <a:cubicBezTo>
                                <a:pt x="54546" y="120929"/>
                                <a:pt x="279" y="6684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62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006" name="Shape 106"/>
                      <wps:cNvSpPr/>
                      <wps:spPr>
                        <a:xfrm>
                          <a:off x="1759885" y="44392"/>
                          <a:ext cx="124422" cy="123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22" h="123279">
                              <a:moveTo>
                                <a:pt x="124422" y="0"/>
                              </a:moveTo>
                              <a:lnTo>
                                <a:pt x="124422" y="123279"/>
                              </a:lnTo>
                              <a:lnTo>
                                <a:pt x="0" y="123279"/>
                              </a:lnTo>
                              <a:cubicBezTo>
                                <a:pt x="902" y="55207"/>
                                <a:pt x="56210" y="279"/>
                                <a:pt x="1244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56570" name="Shape 107"/>
                      <wps:cNvSpPr/>
                      <wps:spPr>
                        <a:xfrm>
                          <a:off x="1884307" y="167670"/>
                          <a:ext cx="124422" cy="123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422" h="123279">
                              <a:moveTo>
                                <a:pt x="0" y="0"/>
                              </a:moveTo>
                              <a:lnTo>
                                <a:pt x="124422" y="0"/>
                              </a:lnTo>
                              <a:cubicBezTo>
                                <a:pt x="123520" y="68072"/>
                                <a:pt x="68212" y="122999"/>
                                <a:pt x="0" y="12327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20730188" name="Shape 108"/>
                      <wps:cNvSpPr/>
                      <wps:spPr>
                        <a:xfrm>
                          <a:off x="1191293" y="414812"/>
                          <a:ext cx="217945" cy="215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945" h="215951">
                              <a:moveTo>
                                <a:pt x="217945" y="0"/>
                              </a:moveTo>
                              <a:lnTo>
                                <a:pt x="217945" y="215951"/>
                              </a:lnTo>
                              <a:lnTo>
                                <a:pt x="0" y="215951"/>
                              </a:lnTo>
                              <a:cubicBezTo>
                                <a:pt x="1588" y="96724"/>
                                <a:pt x="98463" y="508"/>
                                <a:pt x="2179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8408" name="Shape 109"/>
                      <wps:cNvSpPr/>
                      <wps:spPr>
                        <a:xfrm>
                          <a:off x="1807120" y="89824"/>
                          <a:ext cx="153695" cy="153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695" h="153696">
                              <a:moveTo>
                                <a:pt x="153695" y="76848"/>
                              </a:moveTo>
                              <a:cubicBezTo>
                                <a:pt x="153695" y="119291"/>
                                <a:pt x="119291" y="153696"/>
                                <a:pt x="76848" y="153696"/>
                              </a:cubicBezTo>
                              <a:cubicBezTo>
                                <a:pt x="34404" y="153696"/>
                                <a:pt x="0" y="119291"/>
                                <a:pt x="0" y="76848"/>
                              </a:cubicBezTo>
                              <a:cubicBezTo>
                                <a:pt x="0" y="34405"/>
                                <a:pt x="34404" y="0"/>
                                <a:pt x="76848" y="0"/>
                              </a:cubicBezTo>
                              <a:cubicBezTo>
                                <a:pt x="119291" y="0"/>
                                <a:pt x="153695" y="34405"/>
                                <a:pt x="153695" y="76848"/>
                              </a:cubicBezTo>
                              <a:close/>
                            </a:path>
                          </a:pathLst>
                        </a:custGeom>
                        <a:ln w="6426" cap="flat">
                          <a:miter lim="127000"/>
                        </a:ln>
                      </wps:spPr>
                      <wps:style>
                        <a:lnRef idx="1">
                          <a:srgbClr val="A6AEA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6285663" name="Shape 110"/>
                      <wps:cNvSpPr/>
                      <wps:spPr>
                        <a:xfrm>
                          <a:off x="2178554" y="72842"/>
                          <a:ext cx="100978" cy="2028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978" h="202806">
                              <a:moveTo>
                                <a:pt x="100978" y="0"/>
                              </a:moveTo>
                              <a:lnTo>
                                <a:pt x="100978" y="202806"/>
                              </a:lnTo>
                              <a:cubicBezTo>
                                <a:pt x="45174" y="202565"/>
                                <a:pt x="0" y="157264"/>
                                <a:pt x="0" y="101397"/>
                              </a:cubicBezTo>
                              <a:cubicBezTo>
                                <a:pt x="0" y="45542"/>
                                <a:pt x="45174" y="229"/>
                                <a:pt x="1009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492207" name="Shape 111"/>
                      <wps:cNvSpPr/>
                      <wps:spPr>
                        <a:xfrm>
                          <a:off x="2041963" y="100812"/>
                          <a:ext cx="182702" cy="1728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702" h="172853">
                              <a:moveTo>
                                <a:pt x="111103" y="50"/>
                              </a:moveTo>
                              <a:cubicBezTo>
                                <a:pt x="136989" y="0"/>
                                <a:pt x="162890" y="9798"/>
                                <a:pt x="182702" y="29445"/>
                              </a:cubicBezTo>
                              <a:lnTo>
                                <a:pt x="39294" y="172853"/>
                              </a:lnTo>
                              <a:cubicBezTo>
                                <a:pt x="0" y="133217"/>
                                <a:pt x="102" y="69246"/>
                                <a:pt x="39599" y="29749"/>
                              </a:cubicBezTo>
                              <a:cubicBezTo>
                                <a:pt x="59347" y="10001"/>
                                <a:pt x="85217" y="102"/>
                                <a:pt x="111103" y="5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246452" name="Shape 112"/>
                      <wps:cNvSpPr/>
                      <wps:spPr>
                        <a:xfrm>
                          <a:off x="1015917" y="380405"/>
                          <a:ext cx="125844" cy="252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844" h="252768">
                              <a:moveTo>
                                <a:pt x="125844" y="0"/>
                              </a:moveTo>
                              <a:lnTo>
                                <a:pt x="125844" y="252768"/>
                              </a:lnTo>
                              <a:cubicBezTo>
                                <a:pt x="56286" y="252476"/>
                                <a:pt x="0" y="195999"/>
                                <a:pt x="0" y="126378"/>
                              </a:cubicBezTo>
                              <a:cubicBezTo>
                                <a:pt x="0" y="56756"/>
                                <a:pt x="56286" y="292"/>
                                <a:pt x="12584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4854356" name="Shape 114"/>
                      <wps:cNvSpPr/>
                      <wps:spPr>
                        <a:xfrm>
                          <a:off x="886271" y="600011"/>
                          <a:ext cx="4356" cy="30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6" h="30795">
                              <a:moveTo>
                                <a:pt x="4356" y="0"/>
                              </a:moveTo>
                              <a:lnTo>
                                <a:pt x="4356" y="30795"/>
                              </a:lnTo>
                              <a:lnTo>
                                <a:pt x="0" y="30795"/>
                              </a:lnTo>
                              <a:cubicBezTo>
                                <a:pt x="35" y="22102"/>
                                <a:pt x="948" y="13615"/>
                                <a:pt x="2654" y="5421"/>
                              </a:cubicBezTo>
                              <a:lnTo>
                                <a:pt x="43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433332" name="Shape 115"/>
                      <wps:cNvSpPr/>
                      <wps:spPr>
                        <a:xfrm>
                          <a:off x="894310" y="573916"/>
                          <a:ext cx="7379" cy="56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56890">
                              <a:moveTo>
                                <a:pt x="7379" y="0"/>
                              </a:moveTo>
                              <a:lnTo>
                                <a:pt x="7379" y="56890"/>
                              </a:lnTo>
                              <a:lnTo>
                                <a:pt x="0" y="56890"/>
                              </a:lnTo>
                              <a:lnTo>
                                <a:pt x="0" y="14363"/>
                              </a:lnTo>
                              <a:lnTo>
                                <a:pt x="2033" y="7888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2898534" name="Shape 116"/>
                      <wps:cNvSpPr/>
                      <wps:spPr>
                        <a:xfrm>
                          <a:off x="905384" y="557576"/>
                          <a:ext cx="7379" cy="73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73230">
                              <a:moveTo>
                                <a:pt x="7379" y="0"/>
                              </a:moveTo>
                              <a:lnTo>
                                <a:pt x="7379" y="73230"/>
                              </a:lnTo>
                              <a:lnTo>
                                <a:pt x="0" y="73230"/>
                              </a:lnTo>
                              <a:lnTo>
                                <a:pt x="0" y="10887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5879704" name="Shape 117"/>
                      <wps:cNvSpPr/>
                      <wps:spPr>
                        <a:xfrm>
                          <a:off x="916446" y="541554"/>
                          <a:ext cx="7379" cy="89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89253">
                              <a:moveTo>
                                <a:pt x="7379" y="0"/>
                              </a:moveTo>
                              <a:lnTo>
                                <a:pt x="7379" y="89253"/>
                              </a:lnTo>
                              <a:lnTo>
                                <a:pt x="0" y="89253"/>
                              </a:lnTo>
                              <a:lnTo>
                                <a:pt x="0" y="10588"/>
                              </a:lnTo>
                              <a:lnTo>
                                <a:pt x="7006" y="251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4945453" name="Shape 118"/>
                      <wps:cNvSpPr/>
                      <wps:spPr>
                        <a:xfrm>
                          <a:off x="927508" y="534119"/>
                          <a:ext cx="7379" cy="96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96687">
                              <a:moveTo>
                                <a:pt x="7379" y="0"/>
                              </a:moveTo>
                              <a:lnTo>
                                <a:pt x="7379" y="96687"/>
                              </a:lnTo>
                              <a:lnTo>
                                <a:pt x="0" y="96687"/>
                              </a:lnTo>
                              <a:lnTo>
                                <a:pt x="0" y="4959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659893" name="Shape 119"/>
                      <wps:cNvSpPr/>
                      <wps:spPr>
                        <a:xfrm>
                          <a:off x="938569" y="526685"/>
                          <a:ext cx="7379" cy="104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04122">
                              <a:moveTo>
                                <a:pt x="7379" y="0"/>
                              </a:moveTo>
                              <a:lnTo>
                                <a:pt x="7379" y="104122"/>
                              </a:lnTo>
                              <a:lnTo>
                                <a:pt x="0" y="104122"/>
                              </a:lnTo>
                              <a:lnTo>
                                <a:pt x="0" y="4959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754" name="Shape 120"/>
                      <wps:cNvSpPr/>
                      <wps:spPr>
                        <a:xfrm>
                          <a:off x="949644" y="519242"/>
                          <a:ext cx="7379" cy="111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11565">
                              <a:moveTo>
                                <a:pt x="7379" y="0"/>
                              </a:moveTo>
                              <a:lnTo>
                                <a:pt x="7379" y="111565"/>
                              </a:lnTo>
                              <a:lnTo>
                                <a:pt x="0" y="111565"/>
                              </a:lnTo>
                              <a:lnTo>
                                <a:pt x="0" y="4959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28421" name="Shape 121"/>
                      <wps:cNvSpPr/>
                      <wps:spPr>
                        <a:xfrm>
                          <a:off x="960706" y="513446"/>
                          <a:ext cx="7379" cy="1173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17360">
                              <a:moveTo>
                                <a:pt x="7379" y="0"/>
                              </a:moveTo>
                              <a:lnTo>
                                <a:pt x="7379" y="117360"/>
                              </a:lnTo>
                              <a:lnTo>
                                <a:pt x="0" y="117360"/>
                              </a:lnTo>
                              <a:lnTo>
                                <a:pt x="0" y="3321"/>
                              </a:lnTo>
                              <a:lnTo>
                                <a:pt x="2859" y="1399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4959363" name="Shape 122"/>
                      <wps:cNvSpPr/>
                      <wps:spPr>
                        <a:xfrm>
                          <a:off x="971767" y="510022"/>
                          <a:ext cx="7379" cy="12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0785">
                              <a:moveTo>
                                <a:pt x="7379" y="0"/>
                              </a:moveTo>
                              <a:lnTo>
                                <a:pt x="7379" y="120785"/>
                              </a:lnTo>
                              <a:lnTo>
                                <a:pt x="0" y="120785"/>
                              </a:lnTo>
                              <a:lnTo>
                                <a:pt x="0" y="2284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59924" name="Shape 123"/>
                      <wps:cNvSpPr/>
                      <wps:spPr>
                        <a:xfrm>
                          <a:off x="982829" y="507219"/>
                          <a:ext cx="7379" cy="123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3588">
                              <a:moveTo>
                                <a:pt x="7379" y="0"/>
                              </a:moveTo>
                              <a:lnTo>
                                <a:pt x="7379" y="123588"/>
                              </a:lnTo>
                              <a:lnTo>
                                <a:pt x="0" y="123588"/>
                              </a:lnTo>
                              <a:lnTo>
                                <a:pt x="0" y="1663"/>
                              </a:lnTo>
                              <a:lnTo>
                                <a:pt x="4408" y="298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333914" name="Shape 124"/>
                      <wps:cNvSpPr/>
                      <wps:spPr>
                        <a:xfrm>
                          <a:off x="993903" y="506105"/>
                          <a:ext cx="7379" cy="124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4702">
                              <a:moveTo>
                                <a:pt x="7379" y="0"/>
                              </a:moveTo>
                              <a:lnTo>
                                <a:pt x="7379" y="124702"/>
                              </a:lnTo>
                              <a:lnTo>
                                <a:pt x="0" y="124702"/>
                              </a:lnTo>
                              <a:lnTo>
                                <a:pt x="0" y="742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0118766" name="Shape 125"/>
                      <wps:cNvSpPr/>
                      <wps:spPr>
                        <a:xfrm>
                          <a:off x="1004965" y="504993"/>
                          <a:ext cx="7379" cy="125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5813">
                              <a:moveTo>
                                <a:pt x="7379" y="0"/>
                              </a:moveTo>
                              <a:lnTo>
                                <a:pt x="7379" y="125813"/>
                              </a:lnTo>
                              <a:lnTo>
                                <a:pt x="0" y="125813"/>
                              </a:lnTo>
                              <a:lnTo>
                                <a:pt x="0" y="742"/>
                              </a:lnTo>
                              <a:lnTo>
                                <a:pt x="73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685271" name="Shape 126"/>
                      <wps:cNvSpPr/>
                      <wps:spPr>
                        <a:xfrm>
                          <a:off x="1016027" y="505302"/>
                          <a:ext cx="7379" cy="1255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5505">
                              <a:moveTo>
                                <a:pt x="0" y="0"/>
                              </a:moveTo>
                              <a:lnTo>
                                <a:pt x="7379" y="742"/>
                              </a:lnTo>
                              <a:lnTo>
                                <a:pt x="7379" y="125505"/>
                              </a:lnTo>
                              <a:lnTo>
                                <a:pt x="0" y="1255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1416820" name="Shape 127"/>
                      <wps:cNvSpPr/>
                      <wps:spPr>
                        <a:xfrm>
                          <a:off x="1027088" y="506414"/>
                          <a:ext cx="7379" cy="124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4392">
                              <a:moveTo>
                                <a:pt x="0" y="0"/>
                              </a:moveTo>
                              <a:lnTo>
                                <a:pt x="7379" y="742"/>
                              </a:lnTo>
                              <a:lnTo>
                                <a:pt x="7379" y="124392"/>
                              </a:lnTo>
                              <a:lnTo>
                                <a:pt x="0" y="124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137512" name="Shape 128"/>
                      <wps:cNvSpPr/>
                      <wps:spPr>
                        <a:xfrm>
                          <a:off x="1038163" y="507550"/>
                          <a:ext cx="7379" cy="12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23256">
                              <a:moveTo>
                                <a:pt x="0" y="0"/>
                              </a:moveTo>
                              <a:lnTo>
                                <a:pt x="7379" y="2284"/>
                              </a:lnTo>
                              <a:lnTo>
                                <a:pt x="7379" y="123256"/>
                              </a:lnTo>
                              <a:lnTo>
                                <a:pt x="0" y="1232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6508529" name="Shape 129"/>
                      <wps:cNvSpPr/>
                      <wps:spPr>
                        <a:xfrm>
                          <a:off x="1049225" y="510975"/>
                          <a:ext cx="7379" cy="119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19831">
                              <a:moveTo>
                                <a:pt x="0" y="0"/>
                              </a:moveTo>
                              <a:lnTo>
                                <a:pt x="7379" y="2284"/>
                              </a:lnTo>
                              <a:lnTo>
                                <a:pt x="7379" y="119831"/>
                              </a:lnTo>
                              <a:lnTo>
                                <a:pt x="0" y="1198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3693300" name="Shape 130"/>
                      <wps:cNvSpPr/>
                      <wps:spPr>
                        <a:xfrm>
                          <a:off x="1060286" y="514400"/>
                          <a:ext cx="7379" cy="11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16407">
                              <a:moveTo>
                                <a:pt x="0" y="0"/>
                              </a:moveTo>
                              <a:lnTo>
                                <a:pt x="1439" y="446"/>
                              </a:lnTo>
                              <a:lnTo>
                                <a:pt x="7379" y="4438"/>
                              </a:lnTo>
                              <a:lnTo>
                                <a:pt x="7379" y="116407"/>
                              </a:lnTo>
                              <a:lnTo>
                                <a:pt x="0" y="1164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860431" name="Shape 131"/>
                      <wps:cNvSpPr/>
                      <wps:spPr>
                        <a:xfrm>
                          <a:off x="1071361" y="521322"/>
                          <a:ext cx="7379" cy="109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09485">
                              <a:moveTo>
                                <a:pt x="0" y="0"/>
                              </a:moveTo>
                              <a:lnTo>
                                <a:pt x="7379" y="4959"/>
                              </a:lnTo>
                              <a:lnTo>
                                <a:pt x="7379" y="109485"/>
                              </a:lnTo>
                              <a:lnTo>
                                <a:pt x="0" y="1094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437477" name="Shape 132"/>
                      <wps:cNvSpPr/>
                      <wps:spPr>
                        <a:xfrm>
                          <a:off x="1082422" y="528756"/>
                          <a:ext cx="7379" cy="102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102050">
                              <a:moveTo>
                                <a:pt x="0" y="0"/>
                              </a:moveTo>
                              <a:lnTo>
                                <a:pt x="7379" y="4960"/>
                              </a:lnTo>
                              <a:lnTo>
                                <a:pt x="7379" y="102050"/>
                              </a:lnTo>
                              <a:lnTo>
                                <a:pt x="0" y="102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383117" name="Shape 133"/>
                      <wps:cNvSpPr/>
                      <wps:spPr>
                        <a:xfrm>
                          <a:off x="1093484" y="536191"/>
                          <a:ext cx="7379" cy="94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94615">
                              <a:moveTo>
                                <a:pt x="0" y="0"/>
                              </a:moveTo>
                              <a:lnTo>
                                <a:pt x="7379" y="4959"/>
                              </a:lnTo>
                              <a:lnTo>
                                <a:pt x="7379" y="94615"/>
                              </a:lnTo>
                              <a:lnTo>
                                <a:pt x="0" y="94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8822437" name="Shape 134"/>
                      <wps:cNvSpPr/>
                      <wps:spPr>
                        <a:xfrm>
                          <a:off x="1104546" y="545803"/>
                          <a:ext cx="7379" cy="85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85003">
                              <a:moveTo>
                                <a:pt x="0" y="0"/>
                              </a:moveTo>
                              <a:lnTo>
                                <a:pt x="7379" y="10886"/>
                              </a:lnTo>
                              <a:lnTo>
                                <a:pt x="7379" y="85003"/>
                              </a:lnTo>
                              <a:lnTo>
                                <a:pt x="0" y="85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229527" name="Shape 135"/>
                      <wps:cNvSpPr/>
                      <wps:spPr>
                        <a:xfrm>
                          <a:off x="1115620" y="562142"/>
                          <a:ext cx="7379" cy="686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68665">
                              <a:moveTo>
                                <a:pt x="0" y="0"/>
                              </a:moveTo>
                              <a:lnTo>
                                <a:pt x="7379" y="10886"/>
                              </a:lnTo>
                              <a:lnTo>
                                <a:pt x="7379" y="68665"/>
                              </a:lnTo>
                              <a:lnTo>
                                <a:pt x="0" y="686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7438720" name="Shape 136"/>
                      <wps:cNvSpPr/>
                      <wps:spPr>
                        <a:xfrm>
                          <a:off x="1126682" y="578462"/>
                          <a:ext cx="7379" cy="52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79" h="52344">
                              <a:moveTo>
                                <a:pt x="0" y="0"/>
                              </a:moveTo>
                              <a:lnTo>
                                <a:pt x="2265" y="3342"/>
                              </a:lnTo>
                              <a:lnTo>
                                <a:pt x="7379" y="19624"/>
                              </a:lnTo>
                              <a:lnTo>
                                <a:pt x="7379" y="52344"/>
                              </a:lnTo>
                              <a:lnTo>
                                <a:pt x="0" y="523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842800" name="Shape 137"/>
                      <wps:cNvSpPr/>
                      <wps:spPr>
                        <a:xfrm>
                          <a:off x="1137744" y="618566"/>
                          <a:ext cx="1282" cy="12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2" h="12240">
                              <a:moveTo>
                                <a:pt x="0" y="0"/>
                              </a:moveTo>
                              <a:lnTo>
                                <a:pt x="1282" y="12240"/>
                              </a:lnTo>
                              <a:lnTo>
                                <a:pt x="0" y="12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6AEA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200287" name="Shape 138"/>
                      <wps:cNvSpPr/>
                      <wps:spPr>
                        <a:xfrm>
                          <a:off x="71039" y="419448"/>
                          <a:ext cx="200508" cy="2005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508" h="200507">
                              <a:moveTo>
                                <a:pt x="100254" y="0"/>
                              </a:moveTo>
                              <a:cubicBezTo>
                                <a:pt x="155626" y="0"/>
                                <a:pt x="200508" y="44882"/>
                                <a:pt x="200508" y="100254"/>
                              </a:cubicBezTo>
                              <a:cubicBezTo>
                                <a:pt x="200508" y="155625"/>
                                <a:pt x="155626" y="200507"/>
                                <a:pt x="100254" y="200507"/>
                              </a:cubicBezTo>
                              <a:cubicBezTo>
                                <a:pt x="44894" y="200507"/>
                                <a:pt x="0" y="155625"/>
                                <a:pt x="0" y="100254"/>
                              </a:cubicBezTo>
                              <a:cubicBezTo>
                                <a:pt x="0" y="44882"/>
                                <a:pt x="44894" y="0"/>
                                <a:pt x="10025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17F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04135" name="Shape 1023"/>
                      <wps:cNvSpPr/>
                      <wps:spPr>
                        <a:xfrm>
                          <a:off x="23953" y="402600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983395" name="Shape 1024"/>
                      <wps:cNvSpPr/>
                      <wps:spPr>
                        <a:xfrm>
                          <a:off x="23953" y="413357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9157522" name="Shape 1025"/>
                      <wps:cNvSpPr/>
                      <wps:spPr>
                        <a:xfrm>
                          <a:off x="23953" y="424127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249725" name="Shape 1026"/>
                      <wps:cNvSpPr/>
                      <wps:spPr>
                        <a:xfrm>
                          <a:off x="23953" y="434884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544786" name="Shape 1027"/>
                      <wps:cNvSpPr/>
                      <wps:spPr>
                        <a:xfrm>
                          <a:off x="23953" y="445640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593193" name="Shape 1028"/>
                      <wps:cNvSpPr/>
                      <wps:spPr>
                        <a:xfrm>
                          <a:off x="23953" y="456410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230441" name="Shape 1029"/>
                      <wps:cNvSpPr/>
                      <wps:spPr>
                        <a:xfrm>
                          <a:off x="23953" y="467167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366234" name="Shape 1030"/>
                      <wps:cNvSpPr/>
                      <wps:spPr>
                        <a:xfrm>
                          <a:off x="23953" y="477924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319333" name="Shape 1031"/>
                      <wps:cNvSpPr/>
                      <wps:spPr>
                        <a:xfrm>
                          <a:off x="23953" y="488693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3181538" name="Shape 1032"/>
                      <wps:cNvSpPr/>
                      <wps:spPr>
                        <a:xfrm>
                          <a:off x="23953" y="499450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387837" name="Shape 1033"/>
                      <wps:cNvSpPr/>
                      <wps:spPr>
                        <a:xfrm>
                          <a:off x="23953" y="510220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5592965" name="Shape 1034"/>
                      <wps:cNvSpPr/>
                      <wps:spPr>
                        <a:xfrm>
                          <a:off x="23953" y="520977"/>
                          <a:ext cx="150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60" h="9144">
                              <a:moveTo>
                                <a:pt x="0" y="0"/>
                              </a:moveTo>
                              <a:lnTo>
                                <a:pt x="150660" y="0"/>
                              </a:lnTo>
                              <a:lnTo>
                                <a:pt x="150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C878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002862" name="Shape 151"/>
                      <wps:cNvSpPr/>
                      <wps:spPr>
                        <a:xfrm>
                          <a:off x="1" y="1991"/>
                          <a:ext cx="2315464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464" h="650722">
                              <a:moveTo>
                                <a:pt x="0" y="650722"/>
                              </a:moveTo>
                              <a:lnTo>
                                <a:pt x="2315464" y="650722"/>
                              </a:lnTo>
                              <a:lnTo>
                                <a:pt x="23154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47439" name="Shape 152"/>
                      <wps:cNvSpPr/>
                      <wps:spPr>
                        <a:xfrm>
                          <a:off x="0" y="327358"/>
                          <a:ext cx="23154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464">
                              <a:moveTo>
                                <a:pt x="0" y="0"/>
                              </a:moveTo>
                              <a:lnTo>
                                <a:pt x="2315464" y="0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373194" name="Shape 153"/>
                      <wps:cNvSpPr/>
                      <wps:spPr>
                        <a:xfrm>
                          <a:off x="293425" y="3991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393337" name="Shape 154"/>
                      <wps:cNvSpPr/>
                      <wps:spPr>
                        <a:xfrm>
                          <a:off x="580861" y="3991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995779" name="Shape 155"/>
                      <wps:cNvSpPr/>
                      <wps:spPr>
                        <a:xfrm>
                          <a:off x="868298" y="3991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905554" name="Shape 156"/>
                      <wps:cNvSpPr/>
                      <wps:spPr>
                        <a:xfrm>
                          <a:off x="1159727" y="0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897253" name="Shape 157"/>
                      <wps:cNvSpPr/>
                      <wps:spPr>
                        <a:xfrm>
                          <a:off x="1447164" y="0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5378951" name="Shape 158"/>
                      <wps:cNvSpPr/>
                      <wps:spPr>
                        <a:xfrm>
                          <a:off x="1738592" y="0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3092148" name="Shape 159"/>
                      <wps:cNvSpPr/>
                      <wps:spPr>
                        <a:xfrm>
                          <a:off x="2030021" y="0"/>
                          <a:ext cx="0" cy="6507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50722">
                              <a:moveTo>
                                <a:pt x="0" y="0"/>
                              </a:moveTo>
                              <a:lnTo>
                                <a:pt x="0" y="650722"/>
                              </a:lnTo>
                            </a:path>
                          </a:pathLst>
                        </a:custGeom>
                        <a:ln w="3950" cap="flat">
                          <a:miter lim="127000"/>
                        </a:ln>
                      </wps:spPr>
                      <wps:style>
                        <a:lnRef idx="1">
                          <a:srgbClr val="717F8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D464A19" id="Group 860" o:spid="_x0000_s1026" style="position:absolute;margin-left:325.4pt;margin-top:-3.75pt;width:182.3pt;height:51.55pt;z-index:-251645952" coordsize="23154,6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">
              <v:shape id="Shape 1000" o:spid="_x0000_s1027" style="position:absolute;left:119;top:265;width:2738;height:533;visibility:visible;mso-wrap-style:square;v-text-anchor:top" coordsize="273749,53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" path="m,l273749,r,53289l,53289,,e" fillcolor="#717f83" stroked="f" strokeweight="0">
                <v:stroke miterlimit="83231f" joinstyle="miter"/>
                <v:path arrowok="t" textboxrect="0,0,273749,53289"/>
              </v:shape>
              <v:shape id="Shape 1001" o:spid="_x0000_s1028" style="position:absolute;left:119;top:1337;width:2738;height:533;visibility:visible;mso-wrap-style:square;v-text-anchor:top" coordsize="273749,53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" path="m,l273749,r,53289l,53289,,e" fillcolor="#717f83" stroked="f" strokeweight="0">
                <v:stroke miterlimit="83231f" joinstyle="miter"/>
                <v:path arrowok="t" textboxrect="0,0,273749,53289"/>
              </v:shape>
              <v:shape id="Shape 1002" o:spid="_x0000_s1029" style="position:absolute;left:119;top:2410;width:2738;height:533;visibility:visible;mso-wrap-style:square;v-text-anchor:top" coordsize="273749,53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" path="m,l273749,r,53289l,53289,,e" fillcolor="#717f83" stroked="f" strokeweight="0">
                <v:stroke miterlimit="83231f" joinstyle="miter"/>
                <v:path arrowok="t" textboxrect="0,0,273749,53289"/>
              </v:shape>
              <v:shape id="Shape 1003" o:spid="_x0000_s1030" style="position:absolute;left:1686;top:1335;width:389;height:1598;visibility:visible;mso-wrap-style:square;v-text-anchor:top" coordsize="38938,15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" path="m,l38938,r,159791l,159791,,e" fillcolor="#ea6254" stroked="f" strokeweight="0">
                <v:stroke miterlimit="83231f" joinstyle="miter"/>
                <v:path arrowok="t" textboxrect="0,0,38938,159791"/>
              </v:shape>
              <v:shape id="Shape 1004" o:spid="_x0000_s1031" style="position:absolute;left:903;top:1335;width:389;height:1598;visibility:visible;mso-wrap-style:square;v-text-anchor:top" coordsize="38938,15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" path="m,l38938,r,159791l,159791,,e" fillcolor="#ea6254" stroked="f" strokeweight="0">
                <v:stroke miterlimit="83231f" joinstyle="miter"/>
                <v:path arrowok="t" textboxrect="0,0,38938,159791"/>
              </v:shape>
              <v:shape id="Shape 1005" o:spid="_x0000_s1032" style="position:absolute;left:119;top:1335;width:390;height:1598;visibility:visible;mso-wrap-style:square;v-text-anchor:top" coordsize="38938,15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" path="m,l38938,r,159791l,159791,,e" fillcolor="#ea6254" stroked="f" strokeweight="0">
                <v:stroke miterlimit="83231f" joinstyle="miter"/>
                <v:path arrowok="t" textboxrect="0,0,38938,159791"/>
              </v:shape>
              <v:shape id="Shape 12" o:spid="_x0000_s1033" style="position:absolute;left:3269;top:4189;width:717;height:717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3" o:spid="_x0000_s1034" style="position:absolute;left:3979;top:4189;width:717;height:717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4" o:spid="_x0000_s1035" style="position:absolute;left:3269;top:4869;width:717;height:718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5" o:spid="_x0000_s1036" style="position:absolute;left:3979;top:4869;width:717;height:718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6" o:spid="_x0000_s1037" style="position:absolute;left:4068;top:5550;width:717;height:717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7" o:spid="_x0000_s1038" style="position:absolute;left:4778;top:5550;width:717;height:717;visibility:visible;mso-wrap-style:square;v-text-anchor:top" coordsize="71730,7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" path="m35865,c55677,,71730,16053,71730,35864v,19812,-16053,35865,-35865,35865c16053,71729,,55676,,35864,,16053,16053,,35865,xe" fillcolor="#ea6254" stroked="f" strokeweight="0">
                <v:stroke miterlimit="83231f" joinstyle="miter"/>
                <v:path arrowok="t" textboxrect="0,0,71730,71729"/>
              </v:shape>
              <v:shape id="Shape 18" o:spid="_x0000_s1039" style="position:absolute;left:3269;top:3508;width:717;height:717;visibility:visible;mso-wrap-style:square;v-text-anchor:top" coordsize="71730,7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" path="m35865,c55677,,71730,16053,71730,35865v,19812,-16053,35865,-35865,35865c16053,71730,,55677,,35865,,16053,16053,,35865,xe" fillcolor="#ea6254" stroked="f" strokeweight="0">
                <v:stroke miterlimit="83231f" joinstyle="miter"/>
                <v:path arrowok="t" textboxrect="0,0,71730,71730"/>
              </v:shape>
              <v:shape id="Shape 19" o:spid="_x0000_s1040" style="position:absolute;left:6152;top:289;width:2232;height:2231;visibility:visible;mso-wrap-style:square;v-text-anchor:top" coordsize="223139,22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" path="m111570,v61620,,111569,49949,111569,111569c223139,173189,173190,223138,111570,223138,49962,223138,,173189,,111569,,49949,49962,,111570,xe" fillcolor="#717f83" stroked="f" strokeweight="0">
                <v:stroke miterlimit="83231f" joinstyle="miter"/>
                <v:path arrowok="t" textboxrect="0,0,223139,223138"/>
              </v:shape>
              <v:shape id="Shape 21" o:spid="_x0000_s1041" style="position:absolute;left:18499;top:4081;width:693;height:70;visibility:visible;mso-wrap-style:square;v-text-anchor:top" coordsize="69316,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" path="m34655,l69316,6997,,6997,34655,xe" fillcolor="#8c8783" stroked="f" strokeweight="0">
                <v:stroke miterlimit="83231f" joinstyle="miter"/>
                <v:path arrowok="t" textboxrect="0,0,69316,6997"/>
              </v:shape>
              <v:shape id="Shape 22" o:spid="_x0000_s1042" style="position:absolute;left:18260;top:4191;width:1171;height:80;visibility:visible;mso-wrap-style:square;v-text-anchor:top" coordsize="117124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" path="m11847,r93429,l117124,7988,,7988,11847,xe" fillcolor="#8c8783" stroked="f" strokeweight="0">
                <v:stroke miterlimit="83231f" joinstyle="miter"/>
                <v:path arrowok="t" textboxrect="0,0,117124,7988"/>
              </v:shape>
              <v:shape id="Shape 23" o:spid="_x0000_s1043" style="position:absolute;left:18082;top:4311;width:1527;height:80;visibility:visible;mso-wrap-style:square;v-text-anchor:top" coordsize="152649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" path="m11847,l140801,r11848,7988l,7988,11847,xe" fillcolor="#8c8783" stroked="f" strokeweight="0">
                <v:stroke miterlimit="83231f" joinstyle="miter"/>
                <v:path arrowok="t" textboxrect="0,0,152649,7988"/>
              </v:shape>
              <v:shape id="Shape 24" o:spid="_x0000_s1044" style="position:absolute;left:17988;top:4431;width:1715;height:80;visibility:visible;mso-wrap-style:square;v-text-anchor:top" coordsize="17159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" path="m5386,l166207,r5386,7989l,7989,5386,xe" fillcolor="#8c8783" stroked="f" strokeweight="0">
                <v:stroke miterlimit="83231f" joinstyle="miter"/>
                <v:path arrowok="t" textboxrect="0,0,171593,7989"/>
              </v:shape>
              <v:shape id="Shape 25" o:spid="_x0000_s1045" style="position:absolute;left:17907;top:4551;width:1877;height:79;visibility:visible;mso-wrap-style:square;v-text-anchor:top" coordsize="187741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" path="m5386,l182355,r5386,7989l,7989,5386,xe" fillcolor="#8c8783" stroked="f" strokeweight="0">
                <v:stroke miterlimit="83231f" joinstyle="miter"/>
                <v:path arrowok="t" textboxrect="0,0,187741,7989"/>
              </v:shape>
              <v:shape id="Shape 26" o:spid="_x0000_s1046" style="position:absolute;left:17826;top:4670;width:2039;height:80;visibility:visible;mso-wrap-style:square;v-text-anchor:top" coordsize="203890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" path="m5386,l198504,r5386,7989l,7989,5386,xe" fillcolor="#8c8783" stroked="f" strokeweight="0">
                <v:stroke miterlimit="83231f" joinstyle="miter"/>
                <v:path arrowok="t" textboxrect="0,0,203890,7989"/>
              </v:shape>
              <v:shape id="Shape 27" o:spid="_x0000_s1047" style="position:absolute;left:17796;top:4790;width:2099;height:80;visibility:visible;mso-wrap-style:square;v-text-anchor:top" coordsize="209918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" path="m1613,l208305,r1613,7989l,7989,1613,xe" fillcolor="#8c8783" stroked="f" strokeweight="0">
                <v:stroke miterlimit="83231f" joinstyle="miter"/>
                <v:path arrowok="t" textboxrect="0,0,209918,7989"/>
              </v:shape>
              <v:shape id="Shape 28" o:spid="_x0000_s1048" style="position:absolute;left:17772;top:4910;width:2147;height:80;visibility:visible;mso-wrap-style:square;v-text-anchor:top" coordsize="21475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" path="m1613,l213140,r1613,7989l,7989,1613,xe" fillcolor="#8c8783" stroked="f" strokeweight="0">
                <v:stroke miterlimit="83231f" joinstyle="miter"/>
                <v:path arrowok="t" textboxrect="0,0,214753,7989"/>
              </v:shape>
              <v:shape id="Shape 29" o:spid="_x0000_s1049" style="position:absolute;left:17748;top:5030;width:2195;height:79;visibility:visible;mso-wrap-style:square;v-text-anchor:top" coordsize="219588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" path="m1612,l217976,r1612,7988l,7988,1612,xe" fillcolor="#8c8783" stroked="f" strokeweight="0">
                <v:stroke miterlimit="83231f" joinstyle="miter"/>
                <v:path arrowok="t" textboxrect="0,0,219588,7988"/>
              </v:shape>
              <v:shape id="Shape 30" o:spid="_x0000_s1050" style="position:absolute;left:17730;top:5149;width:2231;height:80;visibility:visible;mso-wrap-style:square;v-text-anchor:top" coordsize="223126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" path="m964,l222162,r964,4775l222478,7988,649,7988,,4775,964,xe" fillcolor="#8c8783" stroked="f" strokeweight="0">
                <v:stroke miterlimit="83231f" joinstyle="miter"/>
                <v:path arrowok="t" textboxrect="0,0,223126,7988"/>
              </v:shape>
              <v:shape id="Shape 31" o:spid="_x0000_s1051" style="position:absolute;left:17744;top:5269;width:2203;height:80;visibility:visible;mso-wrap-style:square;v-text-anchor:top" coordsize="220218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" path="m,l220218,r-1613,7988l1613,7988,,xe" fillcolor="#8c8783" stroked="f" strokeweight="0">
                <v:stroke miterlimit="83231f" joinstyle="miter"/>
                <v:path arrowok="t" textboxrect="0,0,220218,7988"/>
              </v:shape>
              <v:shape id="Shape 32" o:spid="_x0000_s1052" style="position:absolute;left:17769;top:5389;width:2153;height:80;visibility:visible;mso-wrap-style:square;v-text-anchor:top" coordsize="215382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" path="m,l215382,r-1613,7988l1613,7988,,xe" fillcolor="#8c8783" stroked="f" strokeweight="0">
                <v:stroke miterlimit="83231f" joinstyle="miter"/>
                <v:path arrowok="t" textboxrect="0,0,215382,7988"/>
              </v:shape>
              <v:shape id="Shape 33" o:spid="_x0000_s1053" style="position:absolute;left:17793;top:5509;width:2105;height:80;visibility:visible;mso-wrap-style:square;v-text-anchor:top" coordsize="210546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" path="m,l210546,r-1613,7989l1613,7989,,xe" fillcolor="#8c8783" stroked="f" strokeweight="0">
                <v:stroke miterlimit="83231f" joinstyle="miter"/>
                <v:path arrowok="t" textboxrect="0,0,210546,7989"/>
              </v:shape>
              <v:shape id="Shape 34" o:spid="_x0000_s1054" style="position:absolute;left:17817;top:5628;width:2057;height:80;visibility:visible;mso-wrap-style:square;v-text-anchor:top" coordsize="205710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" path="m,l205710,r-59,292l200461,7989r-195213,l59,292,,xe" fillcolor="#8c8783" stroked="f" strokeweight="0">
                <v:stroke miterlimit="83231f" joinstyle="miter"/>
                <v:path arrowok="t" textboxrect="0,0,205710,7989"/>
              </v:shape>
              <v:shape id="Shape 35" o:spid="_x0000_s1055" style="position:absolute;left:17896;top:5748;width:1899;height:80;visibility:visible;mso-wrap-style:square;v-text-anchor:top" coordsize="189836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" path="m,l189836,r-5386,7989l5386,7989,,xe" fillcolor="#8c8783" stroked="f" strokeweight="0">
                <v:stroke miterlimit="83231f" joinstyle="miter"/>
                <v:path arrowok="t" textboxrect="0,0,189836,7989"/>
              </v:shape>
              <v:shape id="Shape 36" o:spid="_x0000_s1056" style="position:absolute;left:17977;top:5868;width:1737;height:80;visibility:visible;mso-wrap-style:square;v-text-anchor:top" coordsize="173686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" path="m,l173686,r-5386,7989l5386,7989,,xe" fillcolor="#8c8783" stroked="f" strokeweight="0">
                <v:stroke miterlimit="83231f" joinstyle="miter"/>
                <v:path arrowok="t" textboxrect="0,0,173686,7989"/>
              </v:shape>
              <v:shape id="Shape 37" o:spid="_x0000_s1057" style="position:absolute;left:18059;top:5988;width:1573;height:80;visibility:visible;mso-wrap-style:square;v-text-anchor:top" coordsize="157213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" path="m,l157213,,145364,7988r-133517,l,xe" fillcolor="#8c8783" stroked="f" strokeweight="0">
                <v:stroke miterlimit="83231f" joinstyle="miter"/>
                <v:path arrowok="t" textboxrect="0,0,157213,7988"/>
              </v:shape>
              <v:shape id="Shape 38" o:spid="_x0000_s1058" style="position:absolute;left:18237;top:6108;width:1217;height:79;visibility:visible;mso-wrap-style:square;v-text-anchor:top" coordsize="121686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" path="m,l121686,,109838,7988r-97991,l,xe" fillcolor="#8c8783" stroked="f" strokeweight="0">
                <v:stroke miterlimit="83231f" joinstyle="miter"/>
                <v:path arrowok="t" textboxrect="0,0,121686,7988"/>
              </v:shape>
              <v:shape id="Shape 39" o:spid="_x0000_s1059" style="position:absolute;left:18423;top:6227;width:845;height:80;visibility:visible;mso-wrap-style:square;v-text-anchor:top" coordsize="84544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" path="m,l84544,,44972,7989r-5406,l,xe" fillcolor="#8c8783" stroked="f" strokeweight="0">
                <v:stroke miterlimit="83231f" joinstyle="miter"/>
                <v:path arrowok="t" textboxrect="0,0,84544,7989"/>
              </v:shape>
              <v:shape id="Shape 41" o:spid="_x0000_s1060" style="position:absolute;left:9796;top:608;width:693;height:70;visibility:visible;mso-wrap-style:square;v-text-anchor:top" coordsize="69323,6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" path="m34659,l69323,6998,,6998,34659,xe" fillcolor="#8c8783" stroked="f" strokeweight="0">
                <v:stroke miterlimit="83231f" joinstyle="miter"/>
                <v:path arrowok="t" textboxrect="0,0,69323,6998"/>
              </v:shape>
              <v:shape id="Shape 42" o:spid="_x0000_s1061" style="position:absolute;left:9557;top:718;width:1171;height:80;visibility:visible;mso-wrap-style:square;v-text-anchor:top" coordsize="11712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" path="m11848,r93429,l117127,7989,,7989,11848,xe" fillcolor="#8c8783" stroked="f" strokeweight="0">
                <v:stroke miterlimit="83231f" joinstyle="miter"/>
                <v:path arrowok="t" textboxrect="0,0,117127,7989"/>
              </v:shape>
              <v:shape id="Shape 43" o:spid="_x0000_s1062" style="position:absolute;left:9379;top:838;width:1527;height:80;visibility:visible;mso-wrap-style:square;v-text-anchor:top" coordsize="152651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" path="m11848,l140802,r11849,7989l,7989,11848,xe" fillcolor="#8c8783" stroked="f" strokeweight="0">
                <v:stroke miterlimit="83231f" joinstyle="miter"/>
                <v:path arrowok="t" textboxrect="0,0,152651,7989"/>
              </v:shape>
              <v:shape id="Shape 44" o:spid="_x0000_s1063" style="position:absolute;left:9285;top:958;width:1716;height:79;visibility:visible;mso-wrap-style:square;v-text-anchor:top" coordsize="17159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" path="m5386,l166207,r5386,7989l,7989,5386,xe" fillcolor="#8c8783" stroked="f" strokeweight="0">
                <v:stroke miterlimit="83231f" joinstyle="miter"/>
                <v:path arrowok="t" textboxrect="0,0,171593,7989"/>
              </v:shape>
              <v:shape id="Shape 45" o:spid="_x0000_s1064" style="position:absolute;left:9204;top:1077;width:1877;height:80;visibility:visible;mso-wrap-style:square;v-text-anchor:top" coordsize="187742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" path="m5385,l182356,r5386,7988l,7988,5385,xe" fillcolor="#8c8783" stroked="f" strokeweight="0">
                <v:stroke miterlimit="83231f" joinstyle="miter"/>
                <v:path arrowok="t" textboxrect="0,0,187742,7988"/>
              </v:shape>
              <v:shape id="Shape 46" o:spid="_x0000_s1065" style="position:absolute;left:9123;top:1197;width:2039;height:80;visibility:visible;mso-wrap-style:square;v-text-anchor:top" coordsize="203890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" path="m5385,l198504,r5386,7988l,7988,5385,xe" fillcolor="#8c8783" stroked="f" strokeweight="0">
                <v:stroke miterlimit="83231f" joinstyle="miter"/>
                <v:path arrowok="t" textboxrect="0,0,203890,7988"/>
              </v:shape>
              <v:shape id="Shape 47" o:spid="_x0000_s1066" style="position:absolute;left:9093;top:1317;width:2099;height:80;visibility:visible;mso-wrap-style:square;v-text-anchor:top" coordsize="209917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" path="m1613,l208305,r1612,7988l,7988,1613,xe" fillcolor="#8c8783" stroked="f" strokeweight="0">
                <v:stroke miterlimit="83231f" joinstyle="miter"/>
                <v:path arrowok="t" textboxrect="0,0,209917,7988"/>
              </v:shape>
              <v:shape id="Shape 48" o:spid="_x0000_s1067" style="position:absolute;left:9069;top:1437;width:2147;height:79;visibility:visible;mso-wrap-style:square;v-text-anchor:top" coordsize="214753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" path="m1613,l213140,r1613,7988l,7988,1613,xe" fillcolor="#8c8783" stroked="f" strokeweight="0">
                <v:stroke miterlimit="83231f" joinstyle="miter"/>
                <v:path arrowok="t" textboxrect="0,0,214753,7988"/>
              </v:shape>
              <v:shape id="Shape 49" o:spid="_x0000_s1068" style="position:absolute;left:9045;top:1556;width:2196;height:80;visibility:visible;mso-wrap-style:square;v-text-anchor:top" coordsize="219589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" path="m1613,l217976,r1613,7989l,7989,1613,xe" fillcolor="#8c8783" stroked="f" strokeweight="0">
                <v:stroke miterlimit="83231f" joinstyle="miter"/>
                <v:path arrowok="t" textboxrect="0,0,219589,7989"/>
              </v:shape>
              <v:shape id="Shape 50" o:spid="_x0000_s1069" style="position:absolute;left:9027;top:1676;width:2231;height:80;visibility:visible;mso-wrap-style:square;v-text-anchor:top" coordsize="223126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" path="m964,l222162,r964,4775l222478,7989,649,7989,,4775,964,xe" fillcolor="#8c8783" stroked="f" strokeweight="0">
                <v:stroke miterlimit="83231f" joinstyle="miter"/>
                <v:path arrowok="t" textboxrect="0,0,223126,7989"/>
              </v:shape>
              <v:shape id="Shape 51" o:spid="_x0000_s1070" style="position:absolute;left:9041;top:1796;width:2203;height:80;visibility:visible;mso-wrap-style:square;v-text-anchor:top" coordsize="220219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" path="m,l220219,r-1613,7989l1613,7989,,xe" fillcolor="#8c8783" stroked="f" strokeweight="0">
                <v:stroke miterlimit="83231f" joinstyle="miter"/>
                <v:path arrowok="t" textboxrect="0,0,220219,7989"/>
              </v:shape>
              <v:shape id="Shape 52" o:spid="_x0000_s1071" style="position:absolute;left:9066;top:1916;width:2153;height:80;visibility:visible;mso-wrap-style:square;v-text-anchor:top" coordsize="21538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" path="m,l215383,r-1612,7989l1613,7989,,xe" fillcolor="#8c8783" stroked="f" strokeweight="0">
                <v:stroke miterlimit="83231f" joinstyle="miter"/>
                <v:path arrowok="t" textboxrect="0,0,215383,7989"/>
              </v:shape>
              <v:shape id="Shape 53" o:spid="_x0000_s1072" style="position:absolute;left:9090;top:2035;width:2105;height:80;visibility:visible;mso-wrap-style:square;v-text-anchor:top" coordsize="210548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" path="m,l210548,r-1612,7989l1613,7989,,xe" fillcolor="#8c8783" stroked="f" strokeweight="0">
                <v:stroke miterlimit="83231f" joinstyle="miter"/>
                <v:path arrowok="t" textboxrect="0,0,210548,7989"/>
              </v:shape>
              <v:shape id="Shape 54" o:spid="_x0000_s1073" style="position:absolute;left:9114;top:2155;width:2057;height:80;visibility:visible;mso-wrap-style:square;v-text-anchor:top" coordsize="20571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" path="m,l205713,r-61,300l200469,7989r-195225,l61,300,,xe" fillcolor="#8c8783" stroked="f" strokeweight="0">
                <v:stroke miterlimit="83231f" joinstyle="miter"/>
                <v:path arrowok="t" textboxrect="0,0,205713,7989"/>
              </v:shape>
              <v:shape id="Shape 55" o:spid="_x0000_s1074" style="position:absolute;left:9193;top:2275;width:1899;height:80;visibility:visible;mso-wrap-style:square;v-text-anchor:top" coordsize="189847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" path="m,l189847,r-5385,7988l5385,7988,,xe" fillcolor="#8c8783" stroked="f" strokeweight="0">
                <v:stroke miterlimit="83231f" joinstyle="miter"/>
                <v:path arrowok="t" textboxrect="0,0,189847,7988"/>
              </v:shape>
              <v:shape id="Shape 56" o:spid="_x0000_s1075" style="position:absolute;left:9274;top:2395;width:1737;height:80;visibility:visible;mso-wrap-style:square;v-text-anchor:top" coordsize="173682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" path="m,l173682,r-5385,7989l5386,7989,,xe" fillcolor="#8c8783" stroked="f" strokeweight="0">
                <v:stroke miterlimit="83231f" joinstyle="miter"/>
                <v:path arrowok="t" textboxrect="0,0,173682,7989"/>
              </v:shape>
              <v:shape id="Shape 57" o:spid="_x0000_s1076" style="position:absolute;left:9356;top:2515;width:1573;height:79;visibility:visible;mso-wrap-style:square;v-text-anchor:top" coordsize="15724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" path="m,l157247,,145398,7989r-133550,l,xe" fillcolor="#8c8783" stroked="f" strokeweight="0">
                <v:stroke miterlimit="83231f" joinstyle="miter"/>
                <v:path arrowok="t" textboxrect="0,0,157247,7989"/>
              </v:shape>
              <v:shape id="Shape 58" o:spid="_x0000_s1077" style="position:absolute;left:9534;top:2634;width:1217;height:80;visibility:visible;mso-wrap-style:square;v-text-anchor:top" coordsize="12172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" path="m,l121723,,109874,7989r-98026,l,xe" fillcolor="#8c8783" stroked="f" strokeweight="0">
                <v:stroke miterlimit="83231f" joinstyle="miter"/>
                <v:path arrowok="t" textboxrect="0,0,121723,7989"/>
              </v:shape>
              <v:shape id="Shape 59" o:spid="_x0000_s1078" style="position:absolute;left:9719;top:2754;width:847;height:80;visibility:visible;mso-wrap-style:square;v-text-anchor:top" coordsize="84665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" path="m,l84665,,45098,7988r-5537,l,xe" fillcolor="#8c8783" stroked="f" strokeweight="0">
                <v:stroke miterlimit="83231f" joinstyle="miter"/>
                <v:path arrowok="t" textboxrect="0,0,84665,7988"/>
              </v:shape>
              <v:shape id="Shape 61" o:spid="_x0000_s1079" style="position:absolute;left:18499;top:3562;width:693;height:70;visibility:visible;mso-wrap-style:square;v-text-anchor:top" coordsize="69322,6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" path="m34658,l69322,6998,,6998,34658,xe" fillcolor="#ea6254" stroked="f" strokeweight="0">
                <v:stroke miterlimit="83231f" joinstyle="miter"/>
                <v:path arrowok="t" textboxrect="0,0,69322,6998"/>
              </v:shape>
              <v:shape id="Shape 62" o:spid="_x0000_s1080" style="position:absolute;left:18260;top:3672;width:1171;height:80;visibility:visible;mso-wrap-style:square;v-text-anchor:top" coordsize="117163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" path="m11847,r93468,l117163,7988,,7988,11847,xe" fillcolor="#ea6254" stroked="f" strokeweight="0">
                <v:stroke miterlimit="83231f" joinstyle="miter"/>
                <v:path arrowok="t" textboxrect="0,0,117163,7988"/>
              </v:shape>
              <v:shape id="Shape 63" o:spid="_x0000_s1081" style="position:absolute;left:18082;top:3792;width:1527;height:80;visibility:visible;mso-wrap-style:square;v-text-anchor:top" coordsize="152687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" path="m11847,l140839,r11848,7988l,7988,11847,xe" fillcolor="#ea6254" stroked="f" strokeweight="0">
                <v:stroke miterlimit="83231f" joinstyle="miter"/>
                <v:path arrowok="t" textboxrect="0,0,152687,7988"/>
              </v:shape>
              <v:shape id="Shape 64" o:spid="_x0000_s1082" style="position:absolute;left:17987;top:3912;width:1717;height:80;visibility:visible;mso-wrap-style:square;v-text-anchor:top" coordsize="171610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" path="m5386,l166225,r5385,7989l,7989,5386,xe" fillcolor="#ea6254" stroked="f" strokeweight="0">
                <v:stroke miterlimit="83231f" joinstyle="miter"/>
                <v:path arrowok="t" textboxrect="0,0,171610,7989"/>
              </v:shape>
              <v:shape id="Shape 65" o:spid="_x0000_s1083" style="position:absolute;left:17907;top:4032;width:1877;height:79;visibility:visible;mso-wrap-style:square;v-text-anchor:top" coordsize="187759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" path="m5386,l182372,r5387,7989l,7989,5386,xe" fillcolor="#ea6254" stroked="f" strokeweight="0">
                <v:stroke miterlimit="83231f" joinstyle="miter"/>
                <v:path arrowok="t" textboxrect="0,0,187759,7989"/>
              </v:shape>
              <v:shape id="Shape 66" o:spid="_x0000_s1084" style="position:absolute;left:17826;top:4151;width:2039;height:80;visibility:visible;mso-wrap-style:square;v-text-anchor:top" coordsize="20390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" path="m5386,l198521,r5386,7989l,7989,5386,xe" fillcolor="#ea6254" stroked="f" strokeweight="0">
                <v:stroke miterlimit="83231f" joinstyle="miter"/>
                <v:path arrowok="t" textboxrect="0,0,203907,7989"/>
              </v:shape>
              <v:shape id="Shape 67" o:spid="_x0000_s1085" style="position:absolute;left:17796;top:4271;width:2099;height:80;visibility:visible;mso-wrap-style:square;v-text-anchor:top" coordsize="20992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" path="m1613,l208310,r1613,7989l,7989,1613,xe" fillcolor="#ea6254" stroked="f" strokeweight="0">
                <v:stroke miterlimit="83231f" joinstyle="miter"/>
                <v:path arrowok="t" textboxrect="0,0,209923,7989"/>
              </v:shape>
              <v:shape id="Shape 68" o:spid="_x0000_s1086" style="position:absolute;left:17772;top:4391;width:2147;height:80;visibility:visible;mso-wrap-style:square;v-text-anchor:top" coordsize="214758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" path="m1613,l213145,r1613,7989l,7989,1613,xe" fillcolor="#ea6254" stroked="f" strokeweight="0">
                <v:stroke miterlimit="83231f" joinstyle="miter"/>
                <v:path arrowok="t" textboxrect="0,0,214758,7989"/>
              </v:shape>
              <v:shape id="Shape 69" o:spid="_x0000_s1087" style="position:absolute;left:17748;top:4511;width:2195;height:80;visibility:visible;mso-wrap-style:square;v-text-anchor:top" coordsize="219593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" path="m1612,l217981,r1612,7988l,7988,1612,xe" fillcolor="#ea6254" stroked="f" strokeweight="0">
                <v:stroke miterlimit="83231f" joinstyle="miter"/>
                <v:path arrowok="t" textboxrect="0,0,219593,7988"/>
              </v:shape>
              <v:shape id="Shape 70" o:spid="_x0000_s1088" style="position:absolute;left:17730;top:4630;width:2231;height:80;visibility:visible;mso-wrap-style:square;v-text-anchor:top" coordsize="223126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" path="m961,l222165,r961,4763l222475,7988,651,7988,,4763,961,xe" fillcolor="#ea6254" stroked="f" strokeweight="0">
                <v:stroke miterlimit="83231f" joinstyle="miter"/>
                <v:path arrowok="t" textboxrect="0,0,223126,7988"/>
              </v:shape>
              <v:shape id="Shape 71" o:spid="_x0000_s1089" style="position:absolute;left:17744;top:4750;width:2203;height:80;visibility:visible;mso-wrap-style:square;v-text-anchor:top" coordsize="220214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" path="m,l220214,r-1613,7988l1612,7988,,xe" fillcolor="#ea6254" stroked="f" strokeweight="0">
                <v:stroke miterlimit="83231f" joinstyle="miter"/>
                <v:path arrowok="t" textboxrect="0,0,220214,7988"/>
              </v:shape>
              <v:shape id="Shape 72" o:spid="_x0000_s1090" style="position:absolute;left:17769;top:4870;width:2153;height:80;visibility:visible;mso-wrap-style:square;v-text-anchor:top" coordsize="215379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" path="m,l215379,r-1613,7988l1613,7988,,xe" fillcolor="#ea6254" stroked="f" strokeweight="0">
                <v:stroke miterlimit="83231f" joinstyle="miter"/>
                <v:path arrowok="t" textboxrect="0,0,215379,7988"/>
              </v:shape>
              <v:shape id="Shape 73" o:spid="_x0000_s1091" style="position:absolute;left:17793;top:4990;width:2105;height:80;visibility:visible;mso-wrap-style:square;v-text-anchor:top" coordsize="21054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" path="m,l210543,r-1613,7989l1613,7989,,xe" fillcolor="#ea6254" stroked="f" strokeweight="0">
                <v:stroke miterlimit="83231f" joinstyle="miter"/>
                <v:path arrowok="t" textboxrect="0,0,210543,7989"/>
              </v:shape>
              <v:shape id="Shape 74" o:spid="_x0000_s1092" style="position:absolute;left:17817;top:5109;width:2057;height:80;visibility:visible;mso-wrap-style:square;v-text-anchor:top" coordsize="205708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" path="m,l205708,r-58,287l200457,7989r-195207,l58,287,,xe" fillcolor="#ea6254" stroked="f" strokeweight="0">
                <v:stroke miterlimit="83231f" joinstyle="miter"/>
                <v:path arrowok="t" textboxrect="0,0,205708,7989"/>
              </v:shape>
              <v:shape id="Shape 75" o:spid="_x0000_s1093" style="position:absolute;left:17896;top:5229;width:1899;height:80;visibility:visible;mso-wrap-style:square;v-text-anchor:top" coordsize="189831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" path="m,l189831,r-5386,7989l5386,7989,,xe" fillcolor="#ea6254" stroked="f" strokeweight="0">
                <v:stroke miterlimit="83231f" joinstyle="miter"/>
                <v:path arrowok="t" textboxrect="0,0,189831,7989"/>
              </v:shape>
              <v:shape id="Shape 76" o:spid="_x0000_s1094" style="position:absolute;left:17977;top:5349;width:1737;height:80;visibility:visible;mso-wrap-style:square;v-text-anchor:top" coordsize="173683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" path="m,l173683,r-5386,7989l5386,7989,,xe" fillcolor="#ea6254" stroked="f" strokeweight="0">
                <v:stroke miterlimit="83231f" joinstyle="miter"/>
                <v:path arrowok="t" textboxrect="0,0,173683,7989"/>
              </v:shape>
              <v:shape id="Shape 77" o:spid="_x0000_s1095" style="position:absolute;left:18059;top:5469;width:1573;height:80;visibility:visible;mso-wrap-style:square;v-text-anchor:top" coordsize="157247,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" path="m,l157247,,145398,7989r-133550,l,xe" fillcolor="#ea6254" stroked="f" strokeweight="0">
                <v:stroke miterlimit="83231f" joinstyle="miter"/>
                <v:path arrowok="t" textboxrect="0,0,157247,7989"/>
              </v:shape>
              <v:shape id="Shape 78" o:spid="_x0000_s1096" style="position:absolute;left:18237;top:5588;width:1217;height:80;visibility:visible;mso-wrap-style:square;v-text-anchor:top" coordsize="121720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" path="m,l121720,,109873,7988r-98026,l,xe" fillcolor="#ea6254" stroked="f" strokeweight="0">
                <v:stroke miterlimit="83231f" joinstyle="miter"/>
                <v:path arrowok="t" textboxrect="0,0,121720,7988"/>
              </v:shape>
              <v:shape id="Shape 79" o:spid="_x0000_s1097" style="position:absolute;left:18422;top:5708;width:847;height:80;visibility:visible;mso-wrap-style:square;v-text-anchor:top" coordsize="84665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" path="m,l84665,,45097,7988r-5536,l,xe" fillcolor="#ea6254" stroked="f" strokeweight="0">
                <v:stroke miterlimit="83231f" joinstyle="miter"/>
                <v:path arrowok="t" textboxrect="0,0,84665,7988"/>
              </v:shape>
              <v:shape id="Shape 80" o:spid="_x0000_s1098" style="position:absolute;left:15649;top:3394;width:1523;height:3026;visibility:visible;mso-wrap-style:square;v-text-anchor:top" coordsize="152298,30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" path="m1016,c84569,,152298,67729,152298,151282v,83541,-67729,151270,-151282,151270c673,302552,343,302539,,302527l,26c343,12,673,,1016,xe" fillcolor="#ea6254" stroked="f" strokeweight="0">
                <v:stroke miterlimit="83231f" joinstyle="miter"/>
                <v:path arrowok="t" textboxrect="0,0,152298,302552"/>
              </v:shape>
              <v:shape id="Shape 1006" o:spid="_x0000_s1099" style="position:absolute;left:6807;top:3712;width:308;height:2346;visibility:visible;mso-wrap-style:square;v-text-anchor:top" coordsize="30785,2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" path="m,l30785,r,234620l,234620,,e" fillcolor="#8c8783" stroked="f" strokeweight="0">
                <v:stroke miterlimit="83231f" joinstyle="miter"/>
                <v:path arrowok="t" textboxrect="0,0,30785,234620"/>
              </v:shape>
              <v:shape id="Shape 1007" o:spid="_x0000_s1100" style="position:absolute;left:6159;top:3712;width:308;height:2346;visibility:visible;mso-wrap-style:square;v-text-anchor:top" coordsize="30785,2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" path="m,l30785,r,234620l,234620,,e" fillcolor="#8c8783" stroked="f" strokeweight="0">
                <v:stroke miterlimit="83231f" joinstyle="miter"/>
                <v:path arrowok="t" textboxrect="0,0,30785,234620"/>
              </v:shape>
              <v:shape id="Shape 1008" o:spid="_x0000_s1101" style="position:absolute;left:6818;top:5760;width:1565;height:308;visibility:visible;mso-wrap-style:square;v-text-anchor:top" coordsize="156464,3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" path="m,l156464,r,30785l,30785,,e" fillcolor="#ea6254" stroked="f" strokeweight="0">
                <v:stroke miterlimit="83231f" joinstyle="miter"/>
                <v:path arrowok="t" textboxrect="0,0,156464,30785"/>
              </v:shape>
              <v:shape id="Shape 1009" o:spid="_x0000_s1102" style="position:absolute;left:6818;top:5112;width:1565;height:307;visibility:visible;mso-wrap-style:square;v-text-anchor:top" coordsize="156464,3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" path="m,l156464,r,30785l,30785,,e" fillcolor="#ea6254" stroked="f" strokeweight="0">
                <v:stroke miterlimit="83231f" joinstyle="miter"/>
                <v:path arrowok="t" textboxrect="0,0,156464,30785"/>
              </v:shape>
              <v:shape id="Shape 1010" o:spid="_x0000_s1103" style="position:absolute;left:6520;top:1299;width:1496;height:294;visibility:visible;mso-wrap-style:square;v-text-anchor:top" coordsize="149606,2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" path="m,l149606,r,29439l,29439,,e" fillcolor="#a6aea4" stroked="f" strokeweight="0">
                <v:stroke miterlimit="83231f" joinstyle="miter"/>
                <v:path arrowok="t" textboxrect="0,0,149606,29439"/>
              </v:shape>
              <v:shape id="Shape 1011" o:spid="_x0000_s1104" style="position:absolute;left:6520;top:1919;width:1496;height:295;visibility:visible;mso-wrap-style:square;v-text-anchor:top" coordsize="149606,2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" path="m,l149606,r,29439l,29439,,e" fillcolor="#a6aea4" stroked="f" strokeweight="0">
                <v:stroke miterlimit="83231f" joinstyle="miter"/>
                <v:path arrowok="t" textboxrect="0,0,149606,29439"/>
              </v:shape>
              <v:shape id="Shape 1012" o:spid="_x0000_s1105" style="position:absolute;left:6520;top:2540;width:1496;height:294;visibility:visible;mso-wrap-style:square;v-text-anchor:top" coordsize="149606,2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" path="m,l149606,r,29439l,29439,,e" fillcolor="#a6aea4" stroked="f" strokeweight="0">
                <v:stroke miterlimit="83231f" joinstyle="miter"/>
                <v:path arrowok="t" textboxrect="0,0,149606,29439"/>
              </v:shape>
              <v:shape id="Shape 1013" o:spid="_x0000_s1106" style="position:absolute;left:20529;top:3712;width:2455;height:496;visibility:visible;mso-wrap-style:square;v-text-anchor:top" coordsize="245516,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" path="m,l245516,r,49568l,49568,,e" fillcolor="#8c8783" stroked="f" strokeweight="0">
                <v:stroke miterlimit="83231f" joinstyle="miter"/>
                <v:path arrowok="t" textboxrect="0,0,245516,49568"/>
              </v:shape>
              <v:shape id="Shape 1014" o:spid="_x0000_s1107" style="position:absolute;left:20529;top:4757;width:2455;height:495;visibility:visible;mso-wrap-style:square;v-text-anchor:top" coordsize="245516,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" path="m,l245516,r,49568l,49568,,e" fillcolor="#8c8783" stroked="f" strokeweight="0">
                <v:stroke miterlimit="83231f" joinstyle="miter"/>
                <v:path arrowok="t" textboxrect="0,0,245516,49568"/>
              </v:shape>
              <v:shape id="Shape 1015" o:spid="_x0000_s1108" style="position:absolute;left:20529;top:5801;width:2455;height:496;visibility:visible;mso-wrap-style:square;v-text-anchor:top" coordsize="245516,49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" path="m,l245516,r,49568l,49568,,e" fillcolor="#8c8783" stroked="f" strokeweight="0">
                <v:stroke miterlimit="83231f" joinstyle="miter"/>
                <v:path arrowok="t" textboxrect="0,0,245516,49568"/>
              </v:shape>
              <v:shape id="Shape 91" o:spid="_x0000_s1109" style="position:absolute;left:20529;top:3712;width:1009;height:2585;visibility:visible;mso-wrap-style:square;v-text-anchor:top" coordsize="100838,25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" path="m,c23203,5753,44488,17716,61836,35065v25146,25145,39002,58584,39002,94145c100838,164782,86982,198221,61836,223368,44488,240703,23203,252679,,258432l,220090c37338,206781,64135,171069,64135,129210,64135,87363,37338,51651,,38341l,xe" fillcolor="#a6aea4" stroked="f" strokeweight="0">
                <v:stroke miterlimit="83231f" joinstyle="miter"/>
                <v:path arrowok="t" textboxrect="0,0,100838,258432"/>
              </v:shape>
              <v:shape id="Shape 92" o:spid="_x0000_s1110" style="position:absolute;left:21542;top:3712;width:1008;height:2585;visibility:visible;mso-wrap-style:square;v-text-anchor:top" coordsize="100838,25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" path="m,c23203,5753,44488,17716,61836,35065v25146,25145,39002,58584,39002,94145c100838,164782,86982,198221,61836,223368,44488,240703,23203,252679,,258432l,220090c37338,206781,64135,171069,64135,129210,64135,87363,37338,51651,,38341l,xe" fillcolor="#717f83" stroked="f" strokeweight="0">
                <v:stroke miterlimit="83231f" joinstyle="miter"/>
                <v:path arrowok="t" textboxrect="0,0,100838,258432"/>
              </v:shape>
              <v:shape id="Shape 93" o:spid="_x0000_s1111" style="position:absolute;left:3194;top:2115;width:2353;height:919;visibility:visible;mso-wrap-style:square;v-text-anchor:top" coordsize="235318,9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" path="m,l34912,v12129,33998,44641,58407,82753,58407c155778,58407,188290,33998,200406,r34912,c230086,21133,219189,40513,203391,56312,180492,79210,150051,91822,117665,91822,85280,91822,54839,79210,31928,56312,16142,40513,5245,21133,,xe" fillcolor="#a6aea4" stroked="f" strokeweight="0">
                <v:stroke miterlimit="83231f" joinstyle="miter"/>
                <v:path arrowok="t" textboxrect="0,0,235318,91822"/>
              </v:shape>
              <v:shape id="Shape 94" o:spid="_x0000_s1112" style="position:absolute;left:3194;top:1197;width:2353;height:918;visibility:visible;mso-wrap-style:square;v-text-anchor:top" coordsize="235318,9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" path="m,l34912,v12129,33998,44641,58407,82753,58407c155778,58407,188290,33998,200406,r34912,c230086,21133,219189,40513,203391,56312,180492,79210,150051,91822,117665,91822,85280,91822,54839,79210,31928,56312,16142,40513,5245,21133,,xe" fillcolor="#c1d1c5" stroked="f" strokeweight="0">
                <v:stroke miterlimit="83231f" joinstyle="miter"/>
                <v:path arrowok="t" textboxrect="0,0,235318,91822"/>
              </v:shape>
              <v:shape id="Shape 95" o:spid="_x0000_s1113" style="position:absolute;left:3194;top:279;width:2353;height:918;visibility:visible;mso-wrap-style:square;v-text-anchor:top" coordsize="235318,9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" path="m,l34912,v12129,33998,44641,58407,82753,58407c155778,58407,188290,33998,200406,r34912,c230086,21133,219189,40513,203391,56312,180492,79210,150051,91822,117665,91822,85280,91822,54826,79210,31928,56312,16142,40513,5245,21133,,xe" fillcolor="#dcece1" stroked="f" strokeweight="0">
                <v:stroke miterlimit="83231f" joinstyle="miter"/>
                <v:path arrowok="t" textboxrect="0,0,235318,91822"/>
              </v:shape>
              <v:shape id="Shape 96" o:spid="_x0000_s1114" style="position:absolute;left:14627;top:4962;width:2220;height:866;visibility:visible;mso-wrap-style:square;v-text-anchor:top" coordsize="221920,86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" path="m110960,v30531,,59246,11900,80848,33490c206693,48387,216967,66663,221920,86589r-32931,c177559,54534,146901,31509,110960,31509v-35941,,-66599,23025,-78042,55080l,86589c4940,66663,15215,48387,30112,33490,51702,11900,80416,,110960,xe" fillcolor="#a6aea4" stroked="f" strokeweight="0">
                <v:stroke miterlimit="83231f" joinstyle="miter"/>
                <v:path arrowok="t" textboxrect="0,0,221920,86589"/>
              </v:shape>
              <v:shape id="Shape 1016" o:spid="_x0000_s1115" style="position:absolute;left:11736;top:1058;width:1827;height:350;visibility:visible;mso-wrap-style:square;v-text-anchor:top" coordsize="182689,3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" path="m,l182689,r,35040l,35040,,e" fillcolor="#8c8783" stroked="f" strokeweight="0">
                <v:stroke miterlimit="83231f" joinstyle="miter"/>
                <v:path arrowok="t" textboxrect="0,0,182689,35040"/>
              </v:shape>
              <v:shape id="Shape 1017" o:spid="_x0000_s1116" style="position:absolute;left:11736;top:1796;width:1827;height:350;visibility:visible;mso-wrap-style:square;v-text-anchor:top" coordsize="182689,3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" path="m,l182689,r,35040l,35040,,e" fillcolor="#8c8783" stroked="f" strokeweight="0">
                <v:stroke miterlimit="83231f" joinstyle="miter"/>
                <v:path arrowok="t" textboxrect="0,0,182689,35040"/>
              </v:shape>
              <v:shape id="Shape 1018" o:spid="_x0000_s1117" style="position:absolute;left:11736;top:2534;width:1827;height:351;visibility:visible;mso-wrap-style:square;v-text-anchor:top" coordsize="182689,35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" path="m,l182689,r,35039l,35039,,e" fillcolor="#8c8783" stroked="f" strokeweight="0">
                <v:stroke miterlimit="83231f" joinstyle="miter"/>
                <v:path arrowok="t" textboxrect="0,0,182689,35039"/>
              </v:shape>
              <v:shape id="Shape 1019" o:spid="_x0000_s1118" style="position:absolute;left:12477;top:317;width:351;height:741;visibility:visible;mso-wrap-style:square;v-text-anchor:top" coordsize="35039,74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" path="m,l35039,r,74092l,74092,,e" fillcolor="#717f83" stroked="f" strokeweight="0">
                <v:stroke miterlimit="83231f" joinstyle="miter"/>
                <v:path arrowok="t" textboxrect="0,0,35039,74092"/>
              </v:shape>
              <v:shape id="Shape 1020" o:spid="_x0000_s1119" style="position:absolute;left:12477;top:1408;width:351;height:736;visibility:visible;mso-wrap-style:square;v-text-anchor:top" coordsize="35039,73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" path="m,l35039,r,73609l,73609,,e" fillcolor="#717f83" stroked="f" strokeweight="0">
                <v:stroke miterlimit="83231f" joinstyle="miter"/>
                <v:path arrowok="t" textboxrect="0,0,35039,73609"/>
              </v:shape>
              <v:shape id="Shape 1021" o:spid="_x0000_s1120" style="position:absolute;left:13216;top:317;width:350;height:1480;visibility:visible;mso-wrap-style:square;v-text-anchor:top" coordsize="35039,1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" path="m,l35039,r,147980l,147980,,e" fillcolor="#717f83" stroked="f" strokeweight="0">
                <v:stroke miterlimit="83231f" joinstyle="miter"/>
                <v:path arrowok="t" textboxrect="0,0,35039,147980"/>
              </v:shape>
              <v:shape id="Shape 1022" o:spid="_x0000_s1121" style="position:absolute;left:13954;top:317;width:350;height:1827;visibility:visible;mso-wrap-style:square;v-text-anchor:top" coordsize="35039,18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" path="m,l35039,r,182690l,182690,,e" fillcolor="#717f83" stroked="f" strokeweight="0">
                <v:stroke miterlimit="83231f" joinstyle="miter"/>
                <v:path arrowok="t" textboxrect="0,0,35039,182690"/>
              </v:shape>
              <v:shape id="Shape 104" o:spid="_x0000_s1122" style="position:absolute;left:14978;top:387;width:1869;height:1869;visibility:visible;mso-wrap-style:square;v-text-anchor:top" coordsize="186893,186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" path="m93447,v51600,,93433,41833,93433,93446c186893,145059,145047,186892,93447,186892,41834,186892,,145059,,93446,,41833,41834,,93447,xe" fillcolor="#8c8783" stroked="f" strokeweight="0">
                <v:stroke miterlimit="83231f" joinstyle="miter"/>
                <v:path arrowok="t" textboxrect="0,0,186893,186892"/>
              </v:shape>
              <v:shape id="Shape 105" o:spid="_x0000_s1123" style="position:absolute;left:14698;top:1725;width:2429;height:1210;visibility:visible;mso-wrap-style:square;v-text-anchor:top" coordsize="242900,12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" path="m,l242900,v-292,66840,-54546,120929,-121450,120929c54546,120929,279,66840,,xe" fillcolor="#ea6254" stroked="f" strokeweight="0">
                <v:stroke miterlimit="83231f" joinstyle="miter"/>
                <v:path arrowok="t" textboxrect="0,0,242900,120929"/>
              </v:shape>
              <v:shape id="Shape 106" o:spid="_x0000_s1124" style="position:absolute;left:17598;top:443;width:1245;height:1233;visibility:visible;mso-wrap-style:square;v-text-anchor:top" coordsize="124422,12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" path="m124422,r,123279l,123279c902,55207,56210,279,124422,xe" fillcolor="#717f83" stroked="f" strokeweight="0">
                <v:stroke miterlimit="83231f" joinstyle="miter"/>
                <v:path arrowok="t" textboxrect="0,0,124422,123279"/>
              </v:shape>
              <v:shape id="Shape 107" o:spid="_x0000_s1125" style="position:absolute;left:18843;top:1676;width:1244;height:1233;visibility:visible;mso-wrap-style:square;v-text-anchor:top" coordsize="124422,12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" path="m,l124422,c123520,68072,68212,122999,,123279l,xe" fillcolor="#717f83" stroked="f" strokeweight="0">
                <v:stroke miterlimit="83231f" joinstyle="miter"/>
                <v:path arrowok="t" textboxrect="0,0,124422,123279"/>
              </v:shape>
              <v:shape id="Shape 108" o:spid="_x0000_s1126" style="position:absolute;left:11912;top:4148;width:2180;height:2159;visibility:visible;mso-wrap-style:square;v-text-anchor:top" coordsize="217945,21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" path="m217945,r,215951l,215951c1588,96724,98463,508,217945,xe" fillcolor="#8c8783" stroked="f" strokeweight="0">
                <v:stroke miterlimit="83231f" joinstyle="miter"/>
                <v:path arrowok="t" textboxrect="0,0,217945,215951"/>
              </v:shape>
              <v:shape id="Shape 109" o:spid="_x0000_s1127" style="position:absolute;left:18071;top:898;width:1537;height:1537;visibility:visible;mso-wrap-style:square;v-text-anchor:top" coordsize="153695,15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" path="m153695,76848v,42443,-34404,76848,-76847,76848c34404,153696,,119291,,76848,,34405,34404,,76848,v42443,,76847,34405,76847,76848xe" filled="f" strokecolor="#a2aaa0" strokeweight=".1785mm">
                <v:stroke miterlimit="83231f" joinstyle="miter"/>
                <v:path arrowok="t" textboxrect="0,0,153695,153696"/>
              </v:shape>
              <v:shape id="Shape 110" o:spid="_x0000_s1128" style="position:absolute;left:21785;top:728;width:1010;height:2028;visibility:visible;mso-wrap-style:square;v-text-anchor:top" coordsize="100978,202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" path="m100978,r,202806c45174,202565,,157264,,101397,,45542,45174,229,100978,xe" fillcolor="#8c8783" stroked="f" strokeweight="0">
                <v:stroke miterlimit="83231f" joinstyle="miter"/>
                <v:path arrowok="t" textboxrect="0,0,100978,202806"/>
              </v:shape>
              <v:shape id="Shape 111" o:spid="_x0000_s1129" style="position:absolute;left:20419;top:1008;width:1827;height:1728;visibility:visible;mso-wrap-style:square;v-text-anchor:top" coordsize="182702,172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" path="m111103,50c136989,,162890,9798,182702,29445l39294,172853c,133217,102,69246,39599,29749,59347,10001,85217,102,111103,50xe" fillcolor="#8c8783" stroked="f" strokeweight="0">
                <v:stroke miterlimit="83231f" joinstyle="miter"/>
                <v:path arrowok="t" textboxrect="0,0,182702,172853"/>
              </v:shape>
              <v:shape id="Shape 112" o:spid="_x0000_s1130" style="position:absolute;left:10159;top:3804;width:1258;height:2527;visibility:visible;mso-wrap-style:square;v-text-anchor:top" coordsize="125844,25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" path="m125844,r,252768c56286,252476,,195999,,126378,,56756,56286,292,125844,xe" fillcolor="#717f83" stroked="f" strokeweight="0">
                <v:stroke miterlimit="83231f" joinstyle="miter"/>
                <v:path arrowok="t" textboxrect="0,0,125844,252768"/>
              </v:shape>
              <v:shape id="Shape 114" o:spid="_x0000_s1131" style="position:absolute;left:8862;top:6000;width:44;height:308;visibility:visible;mso-wrap-style:square;v-text-anchor:top" coordsize="4356,3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" path="m4356,r,30795l,30795c35,22102,948,13615,2654,5421l4356,xe" fillcolor="#a6aea4" stroked="f" strokeweight="0">
                <v:stroke miterlimit="83231f" joinstyle="miter"/>
                <v:path arrowok="t" textboxrect="0,0,4356,30795"/>
              </v:shape>
              <v:shape id="Shape 115" o:spid="_x0000_s1132" style="position:absolute;left:8943;top:5739;width:73;height:569;visibility:visible;mso-wrap-style:square;v-text-anchor:top" coordsize="7379,5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" path="m7379,r,56890l,56890,,14363,2033,7888,7379,xe" fillcolor="#a6aea4" stroked="f" strokeweight="0">
                <v:stroke miterlimit="83231f" joinstyle="miter"/>
                <v:path arrowok="t" textboxrect="0,0,7379,56890"/>
              </v:shape>
              <v:shape id="Shape 116" o:spid="_x0000_s1133" style="position:absolute;left:9053;top:5575;width:74;height:733;visibility:visible;mso-wrap-style:square;v-text-anchor:top" coordsize="7379,7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" path="m7379,r,73230l,73230,,10887,7379,xe" fillcolor="#a6aea4" stroked="f" strokeweight="0">
                <v:stroke miterlimit="83231f" joinstyle="miter"/>
                <v:path arrowok="t" textboxrect="0,0,7379,73230"/>
              </v:shape>
              <v:shape id="Shape 117" o:spid="_x0000_s1134" style="position:absolute;left:9164;top:5415;width:74;height:893;visibility:visible;mso-wrap-style:square;v-text-anchor:top" coordsize="7379,8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" path="m7379,r,89253l,89253,,10588,7006,251,7379,xe" fillcolor="#a6aea4" stroked="f" strokeweight="0">
                <v:stroke miterlimit="83231f" joinstyle="miter"/>
                <v:path arrowok="t" textboxrect="0,0,7379,89253"/>
              </v:shape>
              <v:shape id="Shape 118" o:spid="_x0000_s1135" style="position:absolute;left:9275;top:5341;width:73;height:967;visibility:visible;mso-wrap-style:square;v-text-anchor:top" coordsize="7379,96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" path="m7379,r,96687l,96687,,4959,7379,xe" fillcolor="#a6aea4" stroked="f" strokeweight="0">
                <v:stroke miterlimit="83231f" joinstyle="miter"/>
                <v:path arrowok="t" textboxrect="0,0,7379,96687"/>
              </v:shape>
              <v:shape id="Shape 119" o:spid="_x0000_s1136" style="position:absolute;left:9385;top:5266;width:74;height:1042;visibility:visible;mso-wrap-style:square;v-text-anchor:top" coordsize="7379,104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" path="m7379,r,104122l,104122,,4959,7379,xe" fillcolor="#a6aea4" stroked="f" strokeweight="0">
                <v:stroke miterlimit="83231f" joinstyle="miter"/>
                <v:path arrowok="t" textboxrect="0,0,7379,104122"/>
              </v:shape>
              <v:shape id="Shape 120" o:spid="_x0000_s1137" style="position:absolute;left:9496;top:5192;width:74;height:1116;visibility:visible;mso-wrap-style:square;v-text-anchor:top" coordsize="7379,11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" path="m7379,r,111565l,111565,,4959,7379,xe" fillcolor="#a6aea4" stroked="f" strokeweight="0">
                <v:stroke miterlimit="83231f" joinstyle="miter"/>
                <v:path arrowok="t" textboxrect="0,0,7379,111565"/>
              </v:shape>
              <v:shape id="Shape 121" o:spid="_x0000_s1138" style="position:absolute;left:9607;top:5134;width:73;height:1174;visibility:visible;mso-wrap-style:square;v-text-anchor:top" coordsize="7379,11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" path="m7379,r,117360l,117360,,3321,2859,1399,7379,xe" fillcolor="#a6aea4" stroked="f" strokeweight="0">
                <v:stroke miterlimit="83231f" joinstyle="miter"/>
                <v:path arrowok="t" textboxrect="0,0,7379,117360"/>
              </v:shape>
              <v:shape id="Shape 122" o:spid="_x0000_s1139" style="position:absolute;left:9717;top:5100;width:74;height:1208;visibility:visible;mso-wrap-style:square;v-text-anchor:top" coordsize="7379,12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" path="m7379,r,120785l,120785,,2284,7379,xe" fillcolor="#a6aea4" stroked="f" strokeweight="0">
                <v:stroke miterlimit="83231f" joinstyle="miter"/>
                <v:path arrowok="t" textboxrect="0,0,7379,120785"/>
              </v:shape>
              <v:shape id="Shape 123" o:spid="_x0000_s1140" style="position:absolute;left:9828;top:5072;width:74;height:1236;visibility:visible;mso-wrap-style:square;v-text-anchor:top" coordsize="7379,12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" path="m7379,r,123588l,123588,,1663,4408,298,7379,xe" fillcolor="#a6aea4" stroked="f" strokeweight="0">
                <v:stroke miterlimit="83231f" joinstyle="miter"/>
                <v:path arrowok="t" textboxrect="0,0,7379,123588"/>
              </v:shape>
              <v:shape id="Shape 124" o:spid="_x0000_s1141" style="position:absolute;left:9939;top:5061;width:73;height:1247;visibility:visible;mso-wrap-style:square;v-text-anchor:top" coordsize="7379,124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" path="m7379,r,124702l,124702,,742,7379,xe" fillcolor="#a6aea4" stroked="f" strokeweight="0">
                <v:stroke miterlimit="83231f" joinstyle="miter"/>
                <v:path arrowok="t" textboxrect="0,0,7379,124702"/>
              </v:shape>
              <v:shape id="Shape 125" o:spid="_x0000_s1142" style="position:absolute;left:10049;top:5049;width:74;height:1259;visibility:visible;mso-wrap-style:square;v-text-anchor:top" coordsize="7379,125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" path="m7379,r,125813l,125813,,742,7379,xe" fillcolor="#a6aea4" stroked="f" strokeweight="0">
                <v:stroke miterlimit="83231f" joinstyle="miter"/>
                <v:path arrowok="t" textboxrect="0,0,7379,125813"/>
              </v:shape>
              <v:shape id="Shape 126" o:spid="_x0000_s1143" style="position:absolute;left:10160;top:5053;width:74;height:1255;visibility:visible;mso-wrap-style:square;v-text-anchor:top" coordsize="7379,12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" path="m,l7379,742r,124763l,125505,,xe" fillcolor="#a6aea4" stroked="f" strokeweight="0">
                <v:stroke miterlimit="83231f" joinstyle="miter"/>
                <v:path arrowok="t" textboxrect="0,0,7379,125505"/>
              </v:shape>
              <v:shape id="Shape 127" o:spid="_x0000_s1144" style="position:absolute;left:10270;top:5064;width:74;height:1244;visibility:visible;mso-wrap-style:square;v-text-anchor:top" coordsize="7379,124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" path="m,l7379,742r,123650l,124392,,xe" fillcolor="#a6aea4" stroked="f" strokeweight="0">
                <v:stroke miterlimit="83231f" joinstyle="miter"/>
                <v:path arrowok="t" textboxrect="0,0,7379,124392"/>
              </v:shape>
              <v:shape id="Shape 128" o:spid="_x0000_s1145" style="position:absolute;left:10381;top:5075;width:74;height:1233;visibility:visible;mso-wrap-style:square;v-text-anchor:top" coordsize="7379,12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" path="m,l7379,2284r,120972l,123256,,xe" fillcolor="#a6aea4" stroked="f" strokeweight="0">
                <v:stroke miterlimit="83231f" joinstyle="miter"/>
                <v:path arrowok="t" textboxrect="0,0,7379,123256"/>
              </v:shape>
              <v:shape id="Shape 129" o:spid="_x0000_s1146" style="position:absolute;left:10492;top:5109;width:74;height:1199;visibility:visible;mso-wrap-style:square;v-text-anchor:top" coordsize="7379,1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" path="m,l7379,2284r,117547l,119831,,xe" fillcolor="#a6aea4" stroked="f" strokeweight="0">
                <v:stroke miterlimit="83231f" joinstyle="miter"/>
                <v:path arrowok="t" textboxrect="0,0,7379,119831"/>
              </v:shape>
              <v:shape id="Shape 130" o:spid="_x0000_s1147" style="position:absolute;left:10602;top:5144;width:74;height:1164;visibility:visible;mso-wrap-style:square;v-text-anchor:top" coordsize="7379,11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" path="m,l1439,446,7379,4438r,111969l,116407,,xe" fillcolor="#a6aea4" stroked="f" strokeweight="0">
                <v:stroke miterlimit="83231f" joinstyle="miter"/>
                <v:path arrowok="t" textboxrect="0,0,7379,116407"/>
              </v:shape>
              <v:shape id="Shape 131" o:spid="_x0000_s1148" style="position:absolute;left:10713;top:5213;width:74;height:1095;visibility:visible;mso-wrap-style:square;v-text-anchor:top" coordsize="7379,10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" path="m,l7379,4959r,104526l,109485,,xe" fillcolor="#a6aea4" stroked="f" strokeweight="0">
                <v:stroke miterlimit="83231f" joinstyle="miter"/>
                <v:path arrowok="t" textboxrect="0,0,7379,109485"/>
              </v:shape>
              <v:shape id="Shape 132" o:spid="_x0000_s1149" style="position:absolute;left:10824;top:5287;width:74;height:1021;visibility:visible;mso-wrap-style:square;v-text-anchor:top" coordsize="7379,10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" path="m,l7379,4960r,97090l,102050,,xe" fillcolor="#a6aea4" stroked="f" strokeweight="0">
                <v:stroke miterlimit="83231f" joinstyle="miter"/>
                <v:path arrowok="t" textboxrect="0,0,7379,102050"/>
              </v:shape>
              <v:shape id="Shape 133" o:spid="_x0000_s1150" style="position:absolute;left:10934;top:5361;width:74;height:947;visibility:visible;mso-wrap-style:square;v-text-anchor:top" coordsize="737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" path="m,l7379,4959r,89656l,94615,,xe" fillcolor="#a6aea4" stroked="f" strokeweight="0">
                <v:stroke miterlimit="83231f" joinstyle="miter"/>
                <v:path arrowok="t" textboxrect="0,0,7379,94615"/>
              </v:shape>
              <v:shape id="Shape 134" o:spid="_x0000_s1151" style="position:absolute;left:11045;top:5458;width:74;height:850;visibility:visible;mso-wrap-style:square;v-text-anchor:top" coordsize="7379,85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" path="m,l7379,10886r,74117l,85003,,xe" fillcolor="#a6aea4" stroked="f" strokeweight="0">
                <v:stroke miterlimit="83231f" joinstyle="miter"/>
                <v:path arrowok="t" textboxrect="0,0,7379,85003"/>
              </v:shape>
              <v:shape id="Shape 135" o:spid="_x0000_s1152" style="position:absolute;left:11156;top:5621;width:73;height:687;visibility:visible;mso-wrap-style:square;v-text-anchor:top" coordsize="7379,6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" path="m,l7379,10886r,57779l,68665,,xe" fillcolor="#a6aea4" stroked="f" strokeweight="0">
                <v:stroke miterlimit="83231f" joinstyle="miter"/>
                <v:path arrowok="t" textboxrect="0,0,7379,68665"/>
              </v:shape>
              <v:shape id="Shape 136" o:spid="_x0000_s1153" style="position:absolute;left:11266;top:5784;width:74;height:524;visibility:visible;mso-wrap-style:square;v-text-anchor:top" coordsize="7379,5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" path="m,l2265,3342,7379,19624r,32720l,52344,,xe" fillcolor="#a6aea4" stroked="f" strokeweight="0">
                <v:stroke miterlimit="83231f" joinstyle="miter"/>
                <v:path arrowok="t" textboxrect="0,0,7379,52344"/>
              </v:shape>
              <v:shape id="Shape 137" o:spid="_x0000_s1154" style="position:absolute;left:11377;top:6185;width:13;height:123;visibility:visible;mso-wrap-style:square;v-text-anchor:top" coordsize="1282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" path="m,l1282,12240,,12240,,xe" fillcolor="#a6aea4" stroked="f" strokeweight="0">
                <v:stroke miterlimit="83231f" joinstyle="miter"/>
                <v:path arrowok="t" textboxrect="0,0,1282,12240"/>
              </v:shape>
              <v:shape id="Shape 138" o:spid="_x0000_s1155" style="position:absolute;left:710;top:4194;width:2005;height:2005;visibility:visible;mso-wrap-style:square;v-text-anchor:top" coordsize="200508,20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" path="m100254,v55372,,100254,44882,100254,100254c200508,155625,155626,200507,100254,200507,44894,200507,,155625,,100254,,44882,44894,,100254,xe" fillcolor="#717f83" stroked="f" strokeweight="0">
                <v:stroke miterlimit="83231f" joinstyle="miter"/>
                <v:path arrowok="t" textboxrect="0,0,200508,200507"/>
              </v:shape>
              <v:shape id="Shape 1023" o:spid="_x0000_s1156" style="position:absolute;left:239;top:4026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4" o:spid="_x0000_s1157" style="position:absolute;left:239;top:4133;width:1507;height:92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5" o:spid="_x0000_s1158" style="position:absolute;left:239;top:4241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6" o:spid="_x0000_s1159" style="position:absolute;left:239;top:4348;width:1507;height:92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7" o:spid="_x0000_s1160" style="position:absolute;left:239;top:4456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8" o:spid="_x0000_s1161" style="position:absolute;left:239;top:4564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29" o:spid="_x0000_s1162" style="position:absolute;left:239;top:4671;width:1507;height:92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30" o:spid="_x0000_s1163" style="position:absolute;left:239;top:4779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31" o:spid="_x0000_s1164" style="position:absolute;left:239;top:4886;width:1507;height:92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32" o:spid="_x0000_s1165" style="position:absolute;left:239;top:4994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33" o:spid="_x0000_s1166" style="position:absolute;left:239;top:5102;width:1507;height:91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034" o:spid="_x0000_s1167" style="position:absolute;left:239;top:5209;width:1507;height:92;visibility:visible;mso-wrap-style:square;v-text-anchor:top" coordsize="15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" path="m,l150660,r,9144l,9144,,e" fillcolor="#8c8783" stroked="f" strokeweight="0">
                <v:stroke miterlimit="83231f" joinstyle="miter"/>
                <v:path arrowok="t" textboxrect="0,0,150660,9144"/>
              </v:shape>
              <v:shape id="Shape 151" o:spid="_x0000_s1168" style="position:absolute;top:19;width:23154;height:6508;visibility:visible;mso-wrap-style:square;v-text-anchor:top" coordsize="2315464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" path="m,650722r2315464,l2315464,,,,,650722xe" filled="f" strokecolor="#6e7c80" strokeweight=".1097mm">
                <v:stroke miterlimit="83231f" joinstyle="miter"/>
                <v:path arrowok="t" textboxrect="0,0,2315464,650722"/>
              </v:shape>
              <v:shape id="Shape 152" o:spid="_x0000_s1169" style="position:absolute;top:3273;width:23154;height:0;visibility:visible;mso-wrap-style:square;v-text-anchor:top" coordsize="2315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" path="m,l2315464,e" filled="f" strokecolor="#6e7c80" strokeweight=".1097mm">
                <v:stroke miterlimit="83231f" joinstyle="miter"/>
                <v:path arrowok="t" textboxrect="0,0,2315464,0"/>
              </v:shape>
              <v:shape id="Shape 153" o:spid="_x0000_s1170" style="position:absolute;left:2934;top:39;width:0;height:6508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" path="m,l,650722e" filled="f" strokecolor="#6e7c80" strokeweight=".1097mm">
                <v:stroke miterlimit="83231f" joinstyle="miter"/>
                <v:path arrowok="t" textboxrect="0,0,0,650722"/>
              </v:shape>
              <v:shape id="Shape 154" o:spid="_x0000_s1171" style="position:absolute;left:5808;top:39;width:0;height:6508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" path="m,l,650722e" filled="f" strokecolor="#6e7c80" strokeweight=".1097mm">
                <v:stroke miterlimit="83231f" joinstyle="miter"/>
                <v:path arrowok="t" textboxrect="0,0,0,650722"/>
              </v:shape>
              <v:shape id="Shape 155" o:spid="_x0000_s1172" style="position:absolute;left:8682;top:39;width:0;height:6508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" path="m,l,650722e" filled="f" strokecolor="#6e7c80" strokeweight=".1097mm">
                <v:stroke miterlimit="83231f" joinstyle="miter"/>
                <v:path arrowok="t" textboxrect="0,0,0,650722"/>
              </v:shape>
              <v:shape id="Shape 156" o:spid="_x0000_s1173" style="position:absolute;left:11597;width:0;height:6507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" path="m,l,650722e" filled="f" strokecolor="#6e7c80" strokeweight=".1097mm">
                <v:stroke miterlimit="83231f" joinstyle="miter"/>
                <v:path arrowok="t" textboxrect="0,0,0,650722"/>
              </v:shape>
              <v:shape id="Shape 157" o:spid="_x0000_s1174" style="position:absolute;left:14471;width:0;height:6507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" path="m,l,650722e" filled="f" strokecolor="#6e7c80" strokeweight=".1097mm">
                <v:stroke miterlimit="83231f" joinstyle="miter"/>
                <v:path arrowok="t" textboxrect="0,0,0,650722"/>
              </v:shape>
              <v:shape id="Shape 158" o:spid="_x0000_s1175" style="position:absolute;left:17385;width:0;height:6507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" path="m,l,650722e" filled="f" strokecolor="#6e7c80" strokeweight=".1097mm">
                <v:stroke miterlimit="83231f" joinstyle="miter"/>
                <v:path arrowok="t" textboxrect="0,0,0,650722"/>
              </v:shape>
              <v:shape id="Shape 159" o:spid="_x0000_s1176" style="position:absolute;left:20300;width:0;height:6507;visibility:visible;mso-wrap-style:square;v-text-anchor:top" coordsize="0,650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" path="m,l,650722e" filled="f" strokecolor="#6e7c80" strokeweight=".1097mm">
                <v:stroke miterlimit="83231f" joinstyle="miter"/>
                <v:path arrowok="t" textboxrect="0,0,0,650722"/>
              </v:shape>
            </v:group>
          </w:pict>
        </mc:Fallback>
      </mc:AlternateContent>
    </w:r>
    <w:r>
      <w:rPr>
        <w:b/>
        <w:noProof/>
        <w:color w:val="EE5A4E"/>
        <w:sz w:val="26"/>
        <w:szCs w:val="26"/>
      </w:rPr>
      <w:drawing>
        <wp:anchor distT="0" distB="0" distL="114300" distR="114300" simplePos="0" relativeHeight="251664384" behindDoc="0" locked="0" layoutInCell="1" allowOverlap="1" wp14:anchorId="738ADEA3" wp14:editId="318C1511">
          <wp:simplePos x="0" y="0"/>
          <wp:positionH relativeFrom="column">
            <wp:posOffset>-113665</wp:posOffset>
          </wp:positionH>
          <wp:positionV relativeFrom="paragraph">
            <wp:posOffset>50800</wp:posOffset>
          </wp:positionV>
          <wp:extent cx="1898650" cy="438150"/>
          <wp:effectExtent l="0" t="0" r="0" b="0"/>
          <wp:wrapNone/>
          <wp:docPr id="81249118" name="Рисунок 3" descr="Изображение выглядит как Шрифт, текст, Графика, снимок экрана&#10;&#10;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0977986" name="Рисунок 3" descr="Изображение выглядит как Шрифт, текст, Графика, снимок экрана&#10;&#10;Контент, сгенерированный ИИ, может содержать ошибки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459" b="39464"/>
                  <a:stretch/>
                </pic:blipFill>
                <pic:spPr bwMode="auto">
                  <a:xfrm>
                    <a:off x="0" y="0"/>
                    <a:ext cx="1898650" cy="438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af4"/>
      <w:tblW w:w="10207" w:type="dxa"/>
      <w:tblInd w:w="0" w:type="dxa"/>
      <w:tblBorders>
        <w:bottom w:val="single" w:sz="12" w:space="0" w:color="auto"/>
      </w:tblBorders>
      <w:tblLayout w:type="fixed"/>
      <w:tblLook w:val="0400" w:firstRow="0" w:lastRow="0" w:firstColumn="0" w:lastColumn="0" w:noHBand="0" w:noVBand="1"/>
    </w:tblPr>
    <w:tblGrid>
      <w:gridCol w:w="4253"/>
      <w:gridCol w:w="1701"/>
      <w:gridCol w:w="4253"/>
    </w:tblGrid>
    <w:tr w:rsidR="006642F6" w14:paraId="35876908" w14:textId="77777777" w:rsidTr="00B46C91">
      <w:trPr>
        <w:trHeight w:val="851"/>
      </w:trPr>
      <w:tc>
        <w:tcPr>
          <w:tcW w:w="4253" w:type="dxa"/>
        </w:tcPr>
        <w:p w14:paraId="7DECEDBF" w14:textId="77777777" w:rsidR="006642F6" w:rsidRDefault="006642F6" w:rsidP="00EB0F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40"/>
            <w:ind w:firstLine="0"/>
            <w:rPr>
              <w:b/>
              <w:color w:val="EE5A4E"/>
              <w:sz w:val="26"/>
              <w:szCs w:val="26"/>
            </w:rPr>
          </w:pPr>
        </w:p>
      </w:tc>
      <w:tc>
        <w:tcPr>
          <w:tcW w:w="1701" w:type="dxa"/>
        </w:tcPr>
        <w:p w14:paraId="0569B2E6" w14:textId="77777777" w:rsidR="006642F6" w:rsidRDefault="00FC6B0F" w:rsidP="00B46C91">
          <w:pPr>
            <w:spacing w:before="0"/>
            <w:ind w:firstLine="0"/>
            <w:jc w:val="center"/>
            <w:rPr>
              <w:sz w:val="20"/>
              <w:szCs w:val="20"/>
            </w:rPr>
          </w:pPr>
          <w:r w:rsidRPr="00EB0F92">
            <w:rPr>
              <w:sz w:val="20"/>
              <w:szCs w:val="20"/>
            </w:rPr>
            <w:t xml:space="preserve">стр. </w:t>
          </w:r>
          <w:r w:rsidRPr="00EB0F92">
            <w:rPr>
              <w:sz w:val="20"/>
              <w:szCs w:val="20"/>
            </w:rPr>
            <w:fldChar w:fldCharType="begin"/>
          </w:r>
          <w:r w:rsidRPr="00EB0F92">
            <w:rPr>
              <w:sz w:val="20"/>
              <w:szCs w:val="20"/>
            </w:rPr>
            <w:instrText>PAGE</w:instrText>
          </w:r>
          <w:r w:rsidRPr="00EB0F92">
            <w:rPr>
              <w:sz w:val="20"/>
              <w:szCs w:val="20"/>
            </w:rPr>
            <w:fldChar w:fldCharType="separate"/>
          </w:r>
          <w:r w:rsidR="00E07CE8" w:rsidRPr="00EB0F92">
            <w:rPr>
              <w:noProof/>
              <w:sz w:val="20"/>
              <w:szCs w:val="20"/>
            </w:rPr>
            <w:t>2</w:t>
          </w:r>
          <w:r w:rsidRPr="00EB0F92">
            <w:rPr>
              <w:sz w:val="20"/>
              <w:szCs w:val="20"/>
            </w:rPr>
            <w:fldChar w:fldCharType="end"/>
          </w:r>
          <w:r w:rsidRPr="00EB0F92">
            <w:rPr>
              <w:sz w:val="20"/>
              <w:szCs w:val="20"/>
            </w:rPr>
            <w:t xml:space="preserve"> из 2</w:t>
          </w:r>
        </w:p>
        <w:p w14:paraId="4300D46E" w14:textId="77777777" w:rsidR="00444AC9" w:rsidRPr="00444AC9" w:rsidRDefault="00444AC9" w:rsidP="00444AC9">
          <w:pPr>
            <w:tabs>
              <w:tab w:val="left" w:pos="1460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ab/>
          </w:r>
        </w:p>
      </w:tc>
      <w:tc>
        <w:tcPr>
          <w:tcW w:w="4253" w:type="dxa"/>
        </w:tcPr>
        <w:p w14:paraId="11E2669E" w14:textId="77777777" w:rsidR="006642F6" w:rsidRDefault="006642F6">
          <w:pPr>
            <w:jc w:val="center"/>
            <w:rPr>
              <w:b/>
              <w:sz w:val="22"/>
              <w:szCs w:val="22"/>
            </w:rPr>
          </w:pPr>
        </w:p>
      </w:tc>
    </w:tr>
  </w:tbl>
  <w:p w14:paraId="26D52323" w14:textId="77777777" w:rsidR="006642F6" w:rsidRDefault="006642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B5C7" w14:textId="77777777" w:rsidR="006642F6" w:rsidRDefault="004717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EE5A4E"/>
        <w:sz w:val="16"/>
        <w:szCs w:val="16"/>
      </w:rPr>
    </w:pPr>
    <w:r>
      <w:rPr>
        <w:b/>
        <w:noProof/>
        <w:color w:val="EE5A4E"/>
        <w:sz w:val="26"/>
        <w:szCs w:val="26"/>
      </w:rPr>
      <w:drawing>
        <wp:anchor distT="0" distB="0" distL="114300" distR="114300" simplePos="0" relativeHeight="251665408" behindDoc="0" locked="0" layoutInCell="1" allowOverlap="1" wp14:anchorId="6610FEC5" wp14:editId="350AC45A">
          <wp:simplePos x="0" y="0"/>
          <wp:positionH relativeFrom="column">
            <wp:posOffset>-32385</wp:posOffset>
          </wp:positionH>
          <wp:positionV relativeFrom="paragraph">
            <wp:posOffset>247438</wp:posOffset>
          </wp:positionV>
          <wp:extent cx="1050925" cy="1054100"/>
          <wp:effectExtent l="0" t="0" r="0" b="0"/>
          <wp:wrapNone/>
          <wp:docPr id="1078319621" name="Рисунок 1" descr="Изображение выглядит как текст, Шрифт, Графика, логотип&#10;&#10;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215466" name="Рисунок 1" descr="Изображение выглядит как текст, Шрифт, Графика, логотип&#10;&#10;Контент, сгенерированный ИИ, может содержать ошибки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9" t="11208" r="12923" b="15001"/>
                  <a:stretch/>
                </pic:blipFill>
                <pic:spPr bwMode="auto">
                  <a:xfrm>
                    <a:off x="0" y="0"/>
                    <a:ext cx="1050925" cy="1054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f5"/>
      <w:tblW w:w="10206" w:type="dxa"/>
      <w:tblInd w:w="0" w:type="dxa"/>
      <w:tblLayout w:type="fixed"/>
      <w:tblLook w:val="0400" w:firstRow="0" w:lastRow="0" w:firstColumn="0" w:lastColumn="0" w:noHBand="0" w:noVBand="1"/>
    </w:tblPr>
    <w:tblGrid>
      <w:gridCol w:w="1701"/>
      <w:gridCol w:w="3208"/>
      <w:gridCol w:w="341"/>
      <w:gridCol w:w="4956"/>
    </w:tblGrid>
    <w:tr w:rsidR="003C1A13" w14:paraId="2A9FC111" w14:textId="77777777" w:rsidTr="007C66BB">
      <w:trPr>
        <w:trHeight w:val="964"/>
      </w:trPr>
      <w:tc>
        <w:tcPr>
          <w:tcW w:w="1701" w:type="dxa"/>
          <w:tcBorders>
            <w:bottom w:val="single" w:sz="12" w:space="0" w:color="auto"/>
          </w:tcBorders>
        </w:tcPr>
        <w:p w14:paraId="1D567B12" w14:textId="77777777" w:rsidR="007417CF" w:rsidRDefault="007417CF" w:rsidP="00155F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252" w:firstLine="0"/>
            <w:jc w:val="right"/>
            <w:rPr>
              <w:b/>
              <w:noProof/>
              <w:color w:val="EE5A4E"/>
              <w:sz w:val="26"/>
              <w:szCs w:val="26"/>
              <w:lang w:val="en-US"/>
            </w:rPr>
          </w:pPr>
        </w:p>
        <w:p w14:paraId="19BC2B0C" w14:textId="77777777" w:rsidR="003C1A13" w:rsidRDefault="003C1A13" w:rsidP="00155F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252" w:firstLine="0"/>
            <w:jc w:val="right"/>
            <w:rPr>
              <w:b/>
              <w:color w:val="EE5A4E"/>
              <w:sz w:val="26"/>
              <w:szCs w:val="26"/>
            </w:rPr>
          </w:pPr>
        </w:p>
      </w:tc>
      <w:tc>
        <w:tcPr>
          <w:tcW w:w="3208" w:type="dxa"/>
          <w:tcBorders>
            <w:bottom w:val="single" w:sz="12" w:space="0" w:color="auto"/>
          </w:tcBorders>
        </w:tcPr>
        <w:p w14:paraId="62CC261A" w14:textId="77777777" w:rsidR="00757C31" w:rsidRPr="00365545" w:rsidRDefault="00757C31" w:rsidP="00EB0F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0"/>
            <w:rPr>
              <w:b/>
              <w:color w:val="000000"/>
              <w:sz w:val="20"/>
              <w:szCs w:val="20"/>
            </w:rPr>
          </w:pPr>
          <w:r w:rsidRPr="007417CF">
            <w:rPr>
              <w:b/>
              <w:color w:val="000000"/>
              <w:sz w:val="20"/>
              <w:szCs w:val="20"/>
            </w:rPr>
            <w:t>ООО «</w:t>
          </w:r>
          <w:r w:rsidR="007C66BB">
            <w:rPr>
              <w:b/>
              <w:color w:val="000000"/>
              <w:sz w:val="20"/>
              <w:szCs w:val="20"/>
            </w:rPr>
            <w:t>ВЭЛЛДАН</w:t>
          </w:r>
          <w:r w:rsidRPr="007417CF">
            <w:rPr>
              <w:b/>
              <w:color w:val="000000"/>
              <w:sz w:val="20"/>
              <w:szCs w:val="20"/>
            </w:rPr>
            <w:t>»</w:t>
          </w:r>
        </w:p>
        <w:p w14:paraId="4CDE9CDE" w14:textId="77777777" w:rsidR="00757C31" w:rsidRPr="007417CF" w:rsidRDefault="00757C31" w:rsidP="00757C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line="276" w:lineRule="auto"/>
            <w:ind w:firstLine="0"/>
            <w:rPr>
              <w:b/>
              <w:color w:val="000000"/>
              <w:sz w:val="20"/>
              <w:szCs w:val="20"/>
            </w:rPr>
          </w:pPr>
          <w:r w:rsidRPr="007417CF">
            <w:rPr>
              <w:b/>
              <w:color w:val="000000"/>
              <w:sz w:val="20"/>
              <w:szCs w:val="20"/>
            </w:rPr>
            <w:t>ИНН 7736328072</w:t>
          </w:r>
        </w:p>
        <w:p w14:paraId="1334E04B" w14:textId="77777777" w:rsidR="00757C31" w:rsidRPr="007417CF" w:rsidRDefault="00757C31" w:rsidP="00757C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line="276" w:lineRule="auto"/>
            <w:ind w:firstLine="0"/>
            <w:rPr>
              <w:b/>
              <w:color w:val="000000"/>
              <w:sz w:val="20"/>
              <w:szCs w:val="20"/>
            </w:rPr>
          </w:pPr>
          <w:r w:rsidRPr="007417CF">
            <w:rPr>
              <w:b/>
              <w:color w:val="000000"/>
              <w:sz w:val="20"/>
              <w:szCs w:val="20"/>
            </w:rPr>
            <w:t>СРО НОПРИЗ №030921/195</w:t>
          </w:r>
        </w:p>
        <w:p w14:paraId="6E8D6972" w14:textId="77777777" w:rsidR="00757C31" w:rsidRPr="007417CF" w:rsidRDefault="00757C31" w:rsidP="00757C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line="276" w:lineRule="auto"/>
            <w:ind w:firstLine="0"/>
            <w:rPr>
              <w:b/>
              <w:color w:val="000000"/>
              <w:sz w:val="20"/>
              <w:szCs w:val="20"/>
            </w:rPr>
          </w:pPr>
          <w:r w:rsidRPr="007417CF">
            <w:rPr>
              <w:b/>
              <w:color w:val="000000"/>
              <w:sz w:val="20"/>
              <w:szCs w:val="20"/>
            </w:rPr>
            <w:t>СРО НОСТРОЙ №240921/289</w:t>
          </w:r>
        </w:p>
        <w:p w14:paraId="42133034" w14:textId="77777777" w:rsidR="00757C31" w:rsidRPr="007417CF" w:rsidRDefault="00757C31" w:rsidP="00757C31">
          <w:pPr>
            <w:tabs>
              <w:tab w:val="center" w:pos="4677"/>
              <w:tab w:val="right" w:pos="9355"/>
            </w:tabs>
            <w:spacing w:before="0" w:line="276" w:lineRule="auto"/>
            <w:ind w:firstLine="0"/>
            <w:rPr>
              <w:b/>
              <w:sz w:val="20"/>
              <w:szCs w:val="20"/>
            </w:rPr>
          </w:pPr>
          <w:r w:rsidRPr="007417CF">
            <w:rPr>
              <w:b/>
              <w:sz w:val="20"/>
              <w:szCs w:val="20"/>
            </w:rPr>
            <w:t>+7 (495) 107-98-99</w:t>
          </w:r>
        </w:p>
        <w:p w14:paraId="752D030B" w14:textId="77777777" w:rsidR="003C1A13" w:rsidRPr="007417CF" w:rsidRDefault="00757C31" w:rsidP="007417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0" w:after="120"/>
            <w:ind w:firstLine="0"/>
            <w:rPr>
              <w:b/>
              <w:color w:val="000000"/>
              <w:sz w:val="20"/>
              <w:szCs w:val="20"/>
            </w:rPr>
          </w:pPr>
          <w:proofErr w:type="spellStart"/>
          <w:r w:rsidRPr="007417CF">
            <w:rPr>
              <w:b/>
              <w:color w:val="000000"/>
              <w:sz w:val="20"/>
              <w:szCs w:val="20"/>
            </w:rPr>
            <w:t>info@wd.expert</w:t>
          </w:r>
          <w:proofErr w:type="spellEnd"/>
        </w:p>
      </w:tc>
      <w:tc>
        <w:tcPr>
          <w:tcW w:w="341" w:type="dxa"/>
          <w:tcBorders>
            <w:bottom w:val="single" w:sz="12" w:space="0" w:color="auto"/>
          </w:tcBorders>
        </w:tcPr>
        <w:p w14:paraId="5ADABA20" w14:textId="77777777" w:rsidR="003C1A13" w:rsidRDefault="003C1A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0"/>
            <w:rPr>
              <w:color w:val="000000"/>
              <w:sz w:val="22"/>
              <w:szCs w:val="22"/>
            </w:rPr>
          </w:pPr>
        </w:p>
      </w:tc>
      <w:tc>
        <w:tcPr>
          <w:tcW w:w="4956" w:type="dxa"/>
          <w:tcBorders>
            <w:bottom w:val="single" w:sz="12" w:space="0" w:color="auto"/>
          </w:tcBorders>
        </w:tcPr>
        <w:p w14:paraId="280D8B25" w14:textId="7D1405DB" w:rsidR="003C1A13" w:rsidRDefault="00FB707F" w:rsidP="003D7CA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right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МСУ-1</w:t>
          </w:r>
          <w:r w:rsidR="0067550B">
            <w:rPr>
              <w:color w:val="000000"/>
              <w:sz w:val="22"/>
              <w:szCs w:val="22"/>
            </w:rPr>
            <w:t xml:space="preserve"> </w:t>
          </w:r>
        </w:p>
      </w:tc>
    </w:tr>
    <w:tr w:rsidR="00757C31" w14:paraId="0EE1B1B6" w14:textId="77777777" w:rsidTr="007C66BB">
      <w:trPr>
        <w:trHeight w:val="791"/>
      </w:trPr>
      <w:tc>
        <w:tcPr>
          <w:tcW w:w="4909" w:type="dxa"/>
          <w:gridSpan w:val="2"/>
          <w:tcBorders>
            <w:top w:val="single" w:sz="12" w:space="0" w:color="auto"/>
          </w:tcBorders>
        </w:tcPr>
        <w:p w14:paraId="4DBE6C9C" w14:textId="7FE86A64" w:rsidR="00155FC5" w:rsidRPr="00EB0F92" w:rsidRDefault="00757C31" w:rsidP="00155F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0"/>
            <w:rPr>
              <w:color w:val="000000"/>
              <w:sz w:val="20"/>
              <w:szCs w:val="20"/>
              <w:lang w:val="en-US"/>
            </w:rPr>
          </w:pPr>
          <w:r w:rsidRPr="00EB0F92">
            <w:rPr>
              <w:color w:val="000000"/>
              <w:sz w:val="20"/>
              <w:szCs w:val="20"/>
            </w:rPr>
            <w:t>исх. №</w:t>
          </w:r>
          <w:r w:rsidR="00765BE7">
            <w:rPr>
              <w:color w:val="000000"/>
              <w:sz w:val="20"/>
              <w:szCs w:val="20"/>
            </w:rPr>
            <w:t xml:space="preserve"> 1</w:t>
          </w:r>
          <w:r w:rsidR="00D55ECD">
            <w:rPr>
              <w:color w:val="000000"/>
              <w:sz w:val="20"/>
              <w:szCs w:val="20"/>
            </w:rPr>
            <w:t>61</w:t>
          </w:r>
          <w:r w:rsidR="00765BE7">
            <w:rPr>
              <w:color w:val="000000"/>
              <w:sz w:val="20"/>
              <w:szCs w:val="20"/>
            </w:rPr>
            <w:t xml:space="preserve"> </w:t>
          </w:r>
          <w:r w:rsidRPr="00EB0F92">
            <w:rPr>
              <w:color w:val="000000"/>
              <w:sz w:val="20"/>
              <w:szCs w:val="20"/>
            </w:rPr>
            <w:t xml:space="preserve">от </w:t>
          </w:r>
          <w:r w:rsidR="00FB707F">
            <w:rPr>
              <w:color w:val="000000"/>
              <w:sz w:val="20"/>
              <w:szCs w:val="20"/>
            </w:rPr>
            <w:t>14</w:t>
          </w:r>
          <w:r w:rsidR="00765BE7">
            <w:rPr>
              <w:color w:val="000000"/>
              <w:sz w:val="20"/>
              <w:szCs w:val="20"/>
            </w:rPr>
            <w:t>.0</w:t>
          </w:r>
          <w:r w:rsidR="00FB707F">
            <w:rPr>
              <w:color w:val="000000"/>
              <w:sz w:val="20"/>
              <w:szCs w:val="20"/>
            </w:rPr>
            <w:t>4</w:t>
          </w:r>
          <w:r w:rsidR="00765BE7">
            <w:rPr>
              <w:color w:val="000000"/>
              <w:sz w:val="20"/>
              <w:szCs w:val="20"/>
            </w:rPr>
            <w:t>.2026</w:t>
          </w:r>
          <w:r w:rsidRPr="00EB0F92">
            <w:rPr>
              <w:color w:val="000000"/>
              <w:sz w:val="20"/>
              <w:szCs w:val="20"/>
            </w:rPr>
            <w:br/>
            <w:t xml:space="preserve">на </w:t>
          </w:r>
          <w:proofErr w:type="spellStart"/>
          <w:r w:rsidRPr="00EB0F92">
            <w:rPr>
              <w:color w:val="000000"/>
              <w:sz w:val="20"/>
              <w:szCs w:val="20"/>
            </w:rPr>
            <w:t>вх</w:t>
          </w:r>
          <w:proofErr w:type="spellEnd"/>
          <w:r w:rsidRPr="00EB0F92">
            <w:rPr>
              <w:color w:val="000000"/>
              <w:sz w:val="20"/>
              <w:szCs w:val="20"/>
            </w:rPr>
            <w:t>. № __________</w:t>
          </w:r>
        </w:p>
      </w:tc>
      <w:tc>
        <w:tcPr>
          <w:tcW w:w="5297" w:type="dxa"/>
          <w:gridSpan w:val="2"/>
          <w:tcBorders>
            <w:top w:val="single" w:sz="12" w:space="0" w:color="auto"/>
          </w:tcBorders>
        </w:tcPr>
        <w:p w14:paraId="1D5988CC" w14:textId="77777777" w:rsidR="00757C31" w:rsidRPr="00155FC5" w:rsidRDefault="00757C31" w:rsidP="00155F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firstLine="0"/>
            <w:rPr>
              <w:color w:val="000000"/>
              <w:sz w:val="22"/>
              <w:szCs w:val="22"/>
              <w:lang w:val="en-US"/>
            </w:rPr>
          </w:pPr>
        </w:p>
      </w:tc>
    </w:tr>
  </w:tbl>
  <w:p w14:paraId="036B3E0E" w14:textId="77777777" w:rsidR="006642F6" w:rsidRDefault="006642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4C7A"/>
    <w:multiLevelType w:val="multilevel"/>
    <w:tmpl w:val="13A850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145B25"/>
    <w:multiLevelType w:val="hybridMultilevel"/>
    <w:tmpl w:val="448E8008"/>
    <w:lvl w:ilvl="0" w:tplc="1C9CFE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C2F4DCC"/>
    <w:multiLevelType w:val="multilevel"/>
    <w:tmpl w:val="8A2889D4"/>
    <w:lvl w:ilvl="0">
      <w:start w:val="1"/>
      <w:numFmt w:val="decimal"/>
      <w:lvlText w:val="%1."/>
      <w:lvlJc w:val="left"/>
      <w:pPr>
        <w:ind w:left="709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94E33"/>
    <w:multiLevelType w:val="multilevel"/>
    <w:tmpl w:val="EF40FD9E"/>
    <w:lvl w:ilvl="0">
      <w:start w:val="1"/>
      <w:numFmt w:val="decimal"/>
      <w:pStyle w:val="a"/>
      <w:lvlText w:val="%1."/>
      <w:lvlJc w:val="left"/>
      <w:pPr>
        <w:ind w:left="709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45"/>
    <w:rsid w:val="00093BBF"/>
    <w:rsid w:val="000B4A72"/>
    <w:rsid w:val="000D67AD"/>
    <w:rsid w:val="000E62AE"/>
    <w:rsid w:val="001127CE"/>
    <w:rsid w:val="00155FC5"/>
    <w:rsid w:val="00165253"/>
    <w:rsid w:val="001E041E"/>
    <w:rsid w:val="00216300"/>
    <w:rsid w:val="002A0288"/>
    <w:rsid w:val="002C1CB9"/>
    <w:rsid w:val="002E76C2"/>
    <w:rsid w:val="00365545"/>
    <w:rsid w:val="003C1A13"/>
    <w:rsid w:val="003D7CA2"/>
    <w:rsid w:val="00444AC9"/>
    <w:rsid w:val="00471702"/>
    <w:rsid w:val="004923FF"/>
    <w:rsid w:val="004C7C02"/>
    <w:rsid w:val="004D0B89"/>
    <w:rsid w:val="004D282C"/>
    <w:rsid w:val="006642F6"/>
    <w:rsid w:val="0067550B"/>
    <w:rsid w:val="0073321A"/>
    <w:rsid w:val="007417CF"/>
    <w:rsid w:val="00757C31"/>
    <w:rsid w:val="00765BE7"/>
    <w:rsid w:val="007A0A7A"/>
    <w:rsid w:val="007A1526"/>
    <w:rsid w:val="007C2E69"/>
    <w:rsid w:val="007C66BB"/>
    <w:rsid w:val="007D42C1"/>
    <w:rsid w:val="008E0AB3"/>
    <w:rsid w:val="008E7B7F"/>
    <w:rsid w:val="00946DE1"/>
    <w:rsid w:val="00947E74"/>
    <w:rsid w:val="009560BC"/>
    <w:rsid w:val="009D3024"/>
    <w:rsid w:val="009D54DD"/>
    <w:rsid w:val="00A612A4"/>
    <w:rsid w:val="00B26EA0"/>
    <w:rsid w:val="00B35751"/>
    <w:rsid w:val="00B46C91"/>
    <w:rsid w:val="00B757AE"/>
    <w:rsid w:val="00C154FC"/>
    <w:rsid w:val="00C73923"/>
    <w:rsid w:val="00CA293F"/>
    <w:rsid w:val="00D44513"/>
    <w:rsid w:val="00D55ECD"/>
    <w:rsid w:val="00D87426"/>
    <w:rsid w:val="00E07CE8"/>
    <w:rsid w:val="00E21640"/>
    <w:rsid w:val="00E44643"/>
    <w:rsid w:val="00EB0F92"/>
    <w:rsid w:val="00FB4D13"/>
    <w:rsid w:val="00FB707F"/>
    <w:rsid w:val="00FC6B0F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7F0860"/>
  <w15:docId w15:val="{5024471B-3231-4DB2-88E6-6586B907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before="12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21640"/>
    <w:rPr>
      <w:rFonts w:ascii="Geologica Thin" w:eastAsia="SimSun" w:hAnsi="Geologica Thin" w:cs="Times New Roman"/>
      <w:lang w:eastAsia="zh-CN"/>
    </w:rPr>
  </w:style>
  <w:style w:type="paragraph" w:styleId="1">
    <w:name w:val="heading 1"/>
    <w:next w:val="a0"/>
    <w:link w:val="10"/>
    <w:uiPriority w:val="9"/>
    <w:qFormat/>
    <w:rsid w:val="00E21640"/>
    <w:pPr>
      <w:keepNext/>
      <w:keepLines/>
      <w:spacing w:before="240" w:after="240"/>
      <w:jc w:val="center"/>
      <w:outlineLvl w:val="0"/>
    </w:pPr>
    <w:rPr>
      <w:rFonts w:ascii="Geologica Thin" w:eastAsiaTheme="majorEastAsia" w:hAnsi="Geologica Thin" w:cs="Times New Roman (Заголовки (сло"/>
      <w:b/>
      <w:sz w:val="28"/>
      <w:szCs w:val="32"/>
      <w:lang w:eastAsia="zh-CN"/>
    </w:rPr>
  </w:style>
  <w:style w:type="paragraph" w:styleId="2">
    <w:name w:val="heading 2"/>
    <w:basedOn w:val="a0"/>
    <w:next w:val="a0"/>
    <w:link w:val="20"/>
    <w:uiPriority w:val="9"/>
    <w:unhideWhenUsed/>
    <w:qFormat/>
    <w:rsid w:val="000519CA"/>
    <w:pPr>
      <w:keepNext/>
      <w:keepLines/>
      <w:spacing w:before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5A47D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Верхний колонтитул Знак"/>
    <w:basedOn w:val="a1"/>
    <w:link w:val="a5"/>
    <w:uiPriority w:val="99"/>
    <w:rsid w:val="005A47DC"/>
  </w:style>
  <w:style w:type="paragraph" w:styleId="a7">
    <w:name w:val="footer"/>
    <w:basedOn w:val="a0"/>
    <w:link w:val="a8"/>
    <w:uiPriority w:val="99"/>
    <w:unhideWhenUsed/>
    <w:rsid w:val="005A47D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Нижний колонтитул Знак"/>
    <w:basedOn w:val="a1"/>
    <w:link w:val="a7"/>
    <w:uiPriority w:val="99"/>
    <w:rsid w:val="005A47DC"/>
  </w:style>
  <w:style w:type="paragraph" w:styleId="a9">
    <w:name w:val="Balloon Text"/>
    <w:basedOn w:val="a0"/>
    <w:link w:val="aa"/>
    <w:uiPriority w:val="99"/>
    <w:semiHidden/>
    <w:unhideWhenUsed/>
    <w:rsid w:val="005A47D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5A47DC"/>
    <w:rPr>
      <w:rFonts w:ascii="Tahoma" w:hAnsi="Tahoma" w:cs="Tahoma"/>
      <w:sz w:val="16"/>
      <w:szCs w:val="16"/>
    </w:rPr>
  </w:style>
  <w:style w:type="character" w:styleId="ab">
    <w:name w:val="Hyperlink"/>
    <w:basedOn w:val="a1"/>
    <w:uiPriority w:val="99"/>
    <w:unhideWhenUsed/>
    <w:rsid w:val="005A47DC"/>
    <w:rPr>
      <w:color w:val="0000FF" w:themeColor="hyperlink"/>
      <w:u w:val="single"/>
    </w:rPr>
  </w:style>
  <w:style w:type="paragraph" w:styleId="ac">
    <w:name w:val="List Paragraph"/>
    <w:basedOn w:val="a0"/>
    <w:uiPriority w:val="34"/>
    <w:qFormat/>
    <w:rsid w:val="00266CAB"/>
    <w:pPr>
      <w:ind w:left="720"/>
      <w:contextualSpacing/>
    </w:pPr>
  </w:style>
  <w:style w:type="table" w:styleId="ad">
    <w:name w:val="Table Grid"/>
    <w:basedOn w:val="a2"/>
    <w:uiPriority w:val="59"/>
    <w:rsid w:val="003E5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1"/>
    <w:uiPriority w:val="99"/>
    <w:semiHidden/>
    <w:unhideWhenUsed/>
    <w:rsid w:val="00173955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173955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E21640"/>
    <w:rPr>
      <w:rFonts w:ascii="Geologica Thin" w:eastAsiaTheme="majorEastAsia" w:hAnsi="Geologica Thin" w:cs="Times New Roman (Заголовки (сло"/>
      <w:b/>
      <w:sz w:val="28"/>
      <w:szCs w:val="32"/>
      <w:lang w:eastAsia="zh-CN"/>
    </w:rPr>
  </w:style>
  <w:style w:type="paragraph" w:customStyle="1" w:styleId="a">
    <w:name w:val="Список Нумерованный"/>
    <w:basedOn w:val="a0"/>
    <w:qFormat/>
    <w:rsid w:val="00E21640"/>
    <w:pPr>
      <w:numPr>
        <w:numId w:val="3"/>
      </w:numPr>
    </w:pPr>
  </w:style>
  <w:style w:type="character" w:styleId="af0">
    <w:name w:val="page number"/>
    <w:uiPriority w:val="99"/>
    <w:unhideWhenUsed/>
    <w:rsid w:val="000519CA"/>
    <w:rPr>
      <w:sz w:val="20"/>
    </w:rPr>
  </w:style>
  <w:style w:type="character" w:customStyle="1" w:styleId="20">
    <w:name w:val="Заголовок 2 Знак"/>
    <w:basedOn w:val="a1"/>
    <w:link w:val="2"/>
    <w:uiPriority w:val="9"/>
    <w:rsid w:val="000519CA"/>
    <w:rPr>
      <w:rFonts w:ascii="Arial" w:eastAsiaTheme="majorEastAsia" w:hAnsi="Arial" w:cstheme="majorBidi"/>
      <w:b/>
      <w:sz w:val="24"/>
      <w:szCs w:val="26"/>
      <w:lang w:eastAsia="zh-CN"/>
    </w:rPr>
  </w:style>
  <w:style w:type="paragraph" w:styleId="af1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72;&#1083;&#1077;&#1085;&#1090;&#1080;&#1085;&#1072;\Desktop\&#1042;&#1072;&#1083;&#1077;&#1085;&#1090;&#1080;&#1085;&#1072;\&#1047;&#1072;&#1103;&#1074;&#1083;&#1077;&#1085;&#1080;&#1103;\&#1064;&#1072;&#1073;&#1083;&#1086;&#1085;%20&#1086;&#1092;&#1080;&#1094;&#1080;&#1072;&#1083;&#1100;&#1085;&#1086;&#1075;&#1086;%20&#1087;&#1080;&#1089;&#1100;&#1084;&#1072;%20&#1042;&#1101;&#1083;&#1083;&#1044;&#1072;&#1085;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bmNmehMJt3X4WymqIrFb9NR8gg==">CgMxLjA4AHIhMUl4SU5rLTR6aXFqSjZ5X1VsYU4xbFdLamdqUHN2Qi1V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53E5F0-A27C-433A-9184-2AE5BA005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официального письма ВэллДан — копия.dotx</Template>
  <TotalTime>15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Валентина</dc:creator>
  <cp:lastModifiedBy>MSI</cp:lastModifiedBy>
  <cp:revision>3</cp:revision>
  <cp:lastPrinted>2025-04-15T19:14:00Z</cp:lastPrinted>
  <dcterms:created xsi:type="dcterms:W3CDTF">2026-04-14T08:33:00Z</dcterms:created>
  <dcterms:modified xsi:type="dcterms:W3CDTF">2026-04-14T08:38:00Z</dcterms:modified>
</cp:coreProperties>
</file>